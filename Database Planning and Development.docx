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400B1" w14:textId="77777777" w:rsidR="00952F7D" w:rsidRDefault="00DF198B" w:rsidP="00DF198B">
      <w:pPr>
        <w:pStyle w:val="GraphicAnchor"/>
      </w:pPr>
      <w:r w:rsidRPr="004909D9">
        <w:rPr>
          <w:noProof/>
          <w:lang w:eastAsia="en-GB"/>
        </w:rPr>
        <w:drawing>
          <wp:anchor distT="0" distB="0" distL="114300" distR="114300" simplePos="0" relativeHeight="251658240" behindDoc="1" locked="0" layoutInCell="1" allowOverlap="1" wp14:anchorId="6EF8467B" wp14:editId="45B4C79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99"/>
        <w:gridCol w:w="5995"/>
        <w:gridCol w:w="1199"/>
        <w:gridCol w:w="39"/>
        <w:gridCol w:w="1160"/>
      </w:tblGrid>
      <w:tr w:rsidR="00DF198B" w14:paraId="4C80B459" w14:textId="77777777" w:rsidTr="00185F4A">
        <w:trPr>
          <w:trHeight w:val="1083"/>
        </w:trPr>
        <w:tc>
          <w:tcPr>
            <w:tcW w:w="10790" w:type="dxa"/>
            <w:gridSpan w:val="7"/>
          </w:tcPr>
          <w:p w14:paraId="215B7413" w14:textId="77777777" w:rsidR="00DF198B" w:rsidRDefault="00DF198B"/>
        </w:tc>
      </w:tr>
      <w:tr w:rsidR="00DF198B" w14:paraId="1047F6EA" w14:textId="77777777" w:rsidTr="00185F4A">
        <w:trPr>
          <w:trHeight w:val="1068"/>
        </w:trPr>
        <w:tc>
          <w:tcPr>
            <w:tcW w:w="1198" w:type="dxa"/>
            <w:gridSpan w:val="2"/>
            <w:tcBorders>
              <w:right w:val="single" w:sz="18" w:space="0" w:color="476166" w:themeColor="accent1"/>
            </w:tcBorders>
          </w:tcPr>
          <w:p w14:paraId="0093A40F" w14:textId="77777777" w:rsidR="00DF198B" w:rsidRDefault="00DF198B"/>
        </w:tc>
        <w:tc>
          <w:tcPr>
            <w:tcW w:w="8393"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B09923D" w14:textId="7C7BF719" w:rsidR="00DF198B" w:rsidRPr="00DF198B" w:rsidRDefault="00A36D47" w:rsidP="00874FE7">
            <w:pPr>
              <w:pStyle w:val="Heading1"/>
            </w:pPr>
            <w:bookmarkStart w:id="0" w:name="_Toc70610100"/>
            <w:r>
              <w:t>Database Planning and Development</w:t>
            </w:r>
            <w:bookmarkEnd w:id="0"/>
          </w:p>
        </w:tc>
        <w:tc>
          <w:tcPr>
            <w:tcW w:w="1199" w:type="dxa"/>
            <w:gridSpan w:val="2"/>
            <w:tcBorders>
              <w:left w:val="single" w:sz="18" w:space="0" w:color="476166" w:themeColor="accent1"/>
            </w:tcBorders>
          </w:tcPr>
          <w:p w14:paraId="793C103D" w14:textId="77777777" w:rsidR="00DF198B" w:rsidRDefault="00DF198B"/>
        </w:tc>
      </w:tr>
      <w:tr w:rsidR="00DF198B" w14:paraId="352D2460" w14:textId="77777777" w:rsidTr="00185F4A">
        <w:trPr>
          <w:trHeight w:val="1837"/>
        </w:trPr>
        <w:tc>
          <w:tcPr>
            <w:tcW w:w="1170" w:type="dxa"/>
          </w:tcPr>
          <w:p w14:paraId="33D82123" w14:textId="77777777" w:rsidR="00DF198B" w:rsidRDefault="00DF198B"/>
        </w:tc>
        <w:tc>
          <w:tcPr>
            <w:tcW w:w="8460" w:type="dxa"/>
            <w:gridSpan w:val="5"/>
          </w:tcPr>
          <w:p w14:paraId="057C030D" w14:textId="77777777" w:rsidR="00DF198B" w:rsidRDefault="00DF198B"/>
        </w:tc>
        <w:tc>
          <w:tcPr>
            <w:tcW w:w="1160" w:type="dxa"/>
          </w:tcPr>
          <w:p w14:paraId="018DBA35" w14:textId="77777777" w:rsidR="00DF198B" w:rsidRDefault="00DF198B"/>
        </w:tc>
      </w:tr>
      <w:tr w:rsidR="00DF198B" w14:paraId="3F6D9B4B" w14:textId="77777777" w:rsidTr="00185F4A">
        <w:trPr>
          <w:trHeight w:val="929"/>
        </w:trPr>
        <w:tc>
          <w:tcPr>
            <w:tcW w:w="2397" w:type="dxa"/>
            <w:gridSpan w:val="3"/>
          </w:tcPr>
          <w:p w14:paraId="1FD9354B" w14:textId="77777777" w:rsidR="00DF198B" w:rsidRDefault="00DF198B"/>
        </w:tc>
        <w:tc>
          <w:tcPr>
            <w:tcW w:w="5995" w:type="dxa"/>
            <w:shd w:val="clear" w:color="auto" w:fill="FFFFFF" w:themeFill="background1"/>
          </w:tcPr>
          <w:p w14:paraId="6ADE48FC" w14:textId="77777777" w:rsidR="00DF198B" w:rsidRPr="00DF198B" w:rsidRDefault="00DF198B" w:rsidP="00DF198B">
            <w:pPr>
              <w:jc w:val="center"/>
              <w:rPr>
                <w:rFonts w:ascii="Georgia" w:hAnsi="Georgia"/>
                <w:sz w:val="48"/>
                <w:szCs w:val="48"/>
              </w:rPr>
            </w:pPr>
          </w:p>
        </w:tc>
        <w:tc>
          <w:tcPr>
            <w:tcW w:w="2398" w:type="dxa"/>
            <w:gridSpan w:val="3"/>
          </w:tcPr>
          <w:p w14:paraId="6CA2DFB9" w14:textId="77777777" w:rsidR="00DF198B" w:rsidRDefault="00DF198B"/>
        </w:tc>
      </w:tr>
      <w:tr w:rsidR="00DF198B" w14:paraId="3AF1D687" w14:textId="77777777" w:rsidTr="00185F4A">
        <w:trPr>
          <w:trHeight w:val="1460"/>
        </w:trPr>
        <w:tc>
          <w:tcPr>
            <w:tcW w:w="2397" w:type="dxa"/>
            <w:gridSpan w:val="3"/>
          </w:tcPr>
          <w:p w14:paraId="6AEB530D" w14:textId="77777777" w:rsidR="00DF198B" w:rsidRDefault="00DF198B"/>
        </w:tc>
        <w:tc>
          <w:tcPr>
            <w:tcW w:w="5995" w:type="dxa"/>
            <w:shd w:val="clear" w:color="auto" w:fill="FFFFFF" w:themeFill="background1"/>
          </w:tcPr>
          <w:p w14:paraId="60DE0C83" w14:textId="09D0061F" w:rsidR="00DF198B" w:rsidRPr="00DF198B" w:rsidRDefault="00A36D47" w:rsidP="00874FE7">
            <w:pPr>
              <w:pStyle w:val="Heading2"/>
            </w:pPr>
            <w:bookmarkStart w:id="1" w:name="_Toc70610101"/>
            <w:r>
              <w:t>Abdullah Alabdullah</w:t>
            </w:r>
            <w:bookmarkEnd w:id="1"/>
          </w:p>
        </w:tc>
        <w:tc>
          <w:tcPr>
            <w:tcW w:w="2398" w:type="dxa"/>
            <w:gridSpan w:val="3"/>
          </w:tcPr>
          <w:p w14:paraId="4192E1EB" w14:textId="77777777" w:rsidR="00DF198B" w:rsidRDefault="00DF198B"/>
        </w:tc>
      </w:tr>
      <w:tr w:rsidR="00DF198B" w14:paraId="1FC29DB0" w14:textId="77777777" w:rsidTr="00185F4A">
        <w:trPr>
          <w:trHeight w:val="7176"/>
        </w:trPr>
        <w:tc>
          <w:tcPr>
            <w:tcW w:w="2397" w:type="dxa"/>
            <w:gridSpan w:val="3"/>
            <w:vAlign w:val="bottom"/>
          </w:tcPr>
          <w:p w14:paraId="6ABFD0EE" w14:textId="77777777" w:rsidR="00DF198B" w:rsidRDefault="00DF198B" w:rsidP="00DF198B">
            <w:pPr>
              <w:jc w:val="center"/>
            </w:pPr>
          </w:p>
        </w:tc>
        <w:bookmarkStart w:id="2" w:name="_Toc70610103"/>
        <w:tc>
          <w:tcPr>
            <w:tcW w:w="5995" w:type="dxa"/>
            <w:tcBorders>
              <w:bottom w:val="single" w:sz="18" w:space="0" w:color="476166" w:themeColor="accent1"/>
            </w:tcBorders>
            <w:shd w:val="clear" w:color="auto" w:fill="FFFFFF" w:themeFill="background1"/>
            <w:vAlign w:val="bottom"/>
          </w:tcPr>
          <w:p w14:paraId="52993929" w14:textId="77777777" w:rsidR="00874FE7" w:rsidRPr="00DF198B" w:rsidRDefault="00000000" w:rsidP="00874FE7">
            <w:pPr>
              <w:pStyle w:val="Heading3"/>
            </w:pPr>
            <w:sdt>
              <w:sdtPr>
                <w:id w:val="-1516760087"/>
                <w:placeholder>
                  <w:docPart w:val="E65BE7E42D224BDC92E9726ED6D450D6"/>
                </w:placeholder>
                <w:temporary/>
                <w:showingPlcHdr/>
                <w15:appearance w15:val="hidden"/>
              </w:sdtPr>
              <w:sdtContent>
                <w:r w:rsidR="00874FE7" w:rsidRPr="00DF198B">
                  <w:t>—</w:t>
                </w:r>
              </w:sdtContent>
            </w:sdt>
            <w:bookmarkEnd w:id="2"/>
          </w:p>
          <w:p w14:paraId="255255CF" w14:textId="3F479B55" w:rsidR="00A36D47" w:rsidRPr="00DF198B" w:rsidRDefault="005F4C58" w:rsidP="00A36D47">
            <w:pPr>
              <w:pStyle w:val="Heading3"/>
            </w:pPr>
            <w:bookmarkStart w:id="3" w:name="_Toc70610104"/>
            <w:r>
              <w:t>14</w:t>
            </w:r>
            <w:r w:rsidR="00A36D47">
              <w:t>-0</w:t>
            </w:r>
            <w:r>
              <w:t>5</w:t>
            </w:r>
            <w:r w:rsidR="00A36D47">
              <w:t>-2021</w:t>
            </w:r>
            <w:bookmarkEnd w:id="3"/>
          </w:p>
          <w:p w14:paraId="5B32C4BE" w14:textId="515609B2" w:rsidR="00DF198B" w:rsidRPr="00DF198B" w:rsidRDefault="00DF198B" w:rsidP="00874FE7">
            <w:pPr>
              <w:pStyle w:val="Heading3"/>
            </w:pPr>
          </w:p>
          <w:p w14:paraId="6D095CA9" w14:textId="0423F841" w:rsidR="00DF198B" w:rsidRDefault="00DF198B" w:rsidP="00A36D47">
            <w:pPr>
              <w:pStyle w:val="Heading3"/>
            </w:pPr>
          </w:p>
          <w:p w14:paraId="1B34BC4D" w14:textId="77777777" w:rsidR="00DF198B" w:rsidRPr="00DF198B" w:rsidRDefault="00DF198B" w:rsidP="00DF198B"/>
        </w:tc>
        <w:tc>
          <w:tcPr>
            <w:tcW w:w="2398" w:type="dxa"/>
            <w:gridSpan w:val="3"/>
            <w:vAlign w:val="bottom"/>
          </w:tcPr>
          <w:p w14:paraId="5128A805" w14:textId="77777777" w:rsidR="00DF198B" w:rsidRDefault="00DF198B" w:rsidP="00DF198B">
            <w:pPr>
              <w:jc w:val="center"/>
            </w:pPr>
          </w:p>
        </w:tc>
      </w:tr>
    </w:tbl>
    <w:p w14:paraId="42089E7D" w14:textId="3BB4F0F1" w:rsidR="004A5C20" w:rsidRDefault="004A5C20">
      <w:r>
        <w:br w:type="page"/>
      </w:r>
    </w:p>
    <w:p w14:paraId="7C9BC51A" w14:textId="77777777" w:rsidR="00FB5A93" w:rsidRDefault="00FB5A93"/>
    <w:sdt>
      <w:sdtPr>
        <w:rPr>
          <w:rFonts w:asciiTheme="minorHAnsi" w:eastAsiaTheme="minorHAnsi" w:hAnsiTheme="minorHAnsi" w:cstheme="minorBidi"/>
          <w:color w:val="auto"/>
          <w:sz w:val="24"/>
          <w:szCs w:val="24"/>
          <w:lang w:val="en-GB"/>
        </w:rPr>
        <w:id w:val="-1834129222"/>
        <w:docPartObj>
          <w:docPartGallery w:val="Table of Contents"/>
          <w:docPartUnique/>
        </w:docPartObj>
      </w:sdtPr>
      <w:sdtEndPr>
        <w:rPr>
          <w:b/>
          <w:bCs/>
          <w:noProof/>
        </w:rPr>
      </w:sdtEndPr>
      <w:sdtContent>
        <w:p w14:paraId="5EDBC96A" w14:textId="2BF933E4" w:rsidR="00F049E9" w:rsidRPr="00F049E9" w:rsidRDefault="00F049E9" w:rsidP="00F049E9">
          <w:pPr>
            <w:pStyle w:val="TOCHeading"/>
          </w:pPr>
          <w:r>
            <w:t>Table of Contents</w:t>
          </w:r>
          <w:r>
            <w:fldChar w:fldCharType="begin"/>
          </w:r>
          <w:r>
            <w:instrText xml:space="preserve"> TOC \o "1-3" \h \z \u </w:instrText>
          </w:r>
          <w:r>
            <w:fldChar w:fldCharType="separate"/>
          </w:r>
          <w:hyperlink w:anchor="_Toc70610100" w:history="1"/>
        </w:p>
        <w:p w14:paraId="659FB6D2" w14:textId="38C7F1C6" w:rsidR="00F049E9" w:rsidRDefault="00000000">
          <w:pPr>
            <w:pStyle w:val="TOC1"/>
            <w:tabs>
              <w:tab w:val="right" w:leader="dot" w:pos="10790"/>
            </w:tabs>
            <w:rPr>
              <w:rFonts w:cstheme="minorBidi"/>
              <w:noProof/>
            </w:rPr>
          </w:pPr>
          <w:hyperlink w:anchor="_Toc70610105" w:history="1">
            <w:r w:rsidR="00F049E9" w:rsidRPr="00A47B3D">
              <w:rPr>
                <w:rStyle w:val="Hyperlink"/>
                <w:rFonts w:asciiTheme="majorBidi" w:hAnsiTheme="majorBidi" w:cstheme="majorBidi"/>
                <w:noProof/>
              </w:rPr>
              <w:t>1.1 Compare the organisation of data in a ‘flat file’ database and a relational database.</w:t>
            </w:r>
            <w:r w:rsidR="00F049E9">
              <w:rPr>
                <w:noProof/>
                <w:webHidden/>
              </w:rPr>
              <w:tab/>
            </w:r>
            <w:r w:rsidR="00F049E9">
              <w:rPr>
                <w:noProof/>
                <w:webHidden/>
              </w:rPr>
              <w:fldChar w:fldCharType="begin"/>
            </w:r>
            <w:r w:rsidR="00F049E9">
              <w:rPr>
                <w:noProof/>
                <w:webHidden/>
              </w:rPr>
              <w:instrText xml:space="preserve"> PAGEREF _Toc70610105 \h </w:instrText>
            </w:r>
            <w:r w:rsidR="00F049E9">
              <w:rPr>
                <w:noProof/>
                <w:webHidden/>
              </w:rPr>
            </w:r>
            <w:r w:rsidR="00F049E9">
              <w:rPr>
                <w:noProof/>
                <w:webHidden/>
              </w:rPr>
              <w:fldChar w:fldCharType="separate"/>
            </w:r>
            <w:r w:rsidR="00F049E9">
              <w:rPr>
                <w:noProof/>
                <w:webHidden/>
              </w:rPr>
              <w:t>3</w:t>
            </w:r>
            <w:r w:rsidR="00F049E9">
              <w:rPr>
                <w:noProof/>
                <w:webHidden/>
              </w:rPr>
              <w:fldChar w:fldCharType="end"/>
            </w:r>
          </w:hyperlink>
        </w:p>
        <w:p w14:paraId="3B3585DC" w14:textId="4B5AB4B1" w:rsidR="00F049E9" w:rsidRDefault="00000000">
          <w:pPr>
            <w:pStyle w:val="TOC1"/>
            <w:tabs>
              <w:tab w:val="right" w:leader="dot" w:pos="10790"/>
            </w:tabs>
            <w:rPr>
              <w:rFonts w:cstheme="minorBidi"/>
              <w:noProof/>
            </w:rPr>
          </w:pPr>
          <w:hyperlink w:anchor="_Toc70610106" w:history="1">
            <w:r w:rsidR="00F049E9" w:rsidRPr="00A47B3D">
              <w:rPr>
                <w:rStyle w:val="Hyperlink"/>
                <w:rFonts w:asciiTheme="majorBidi" w:hAnsiTheme="majorBidi" w:cstheme="majorBidi"/>
                <w:noProof/>
              </w:rPr>
              <w:t>1.2 Explain relational database concepts, including entity, attribute, table, record, relationship and referential integrity.</w:t>
            </w:r>
            <w:r w:rsidR="00F049E9">
              <w:rPr>
                <w:noProof/>
                <w:webHidden/>
              </w:rPr>
              <w:tab/>
            </w:r>
            <w:r w:rsidR="00F049E9">
              <w:rPr>
                <w:noProof/>
                <w:webHidden/>
              </w:rPr>
              <w:fldChar w:fldCharType="begin"/>
            </w:r>
            <w:r w:rsidR="00F049E9">
              <w:rPr>
                <w:noProof/>
                <w:webHidden/>
              </w:rPr>
              <w:instrText xml:space="preserve"> PAGEREF _Toc70610106 \h </w:instrText>
            </w:r>
            <w:r w:rsidR="00F049E9">
              <w:rPr>
                <w:noProof/>
                <w:webHidden/>
              </w:rPr>
            </w:r>
            <w:r w:rsidR="00F049E9">
              <w:rPr>
                <w:noProof/>
                <w:webHidden/>
              </w:rPr>
              <w:fldChar w:fldCharType="separate"/>
            </w:r>
            <w:r w:rsidR="00F049E9">
              <w:rPr>
                <w:noProof/>
                <w:webHidden/>
              </w:rPr>
              <w:t>3</w:t>
            </w:r>
            <w:r w:rsidR="00F049E9">
              <w:rPr>
                <w:noProof/>
                <w:webHidden/>
              </w:rPr>
              <w:fldChar w:fldCharType="end"/>
            </w:r>
          </w:hyperlink>
        </w:p>
        <w:p w14:paraId="0F5D0E29" w14:textId="40FFE51E" w:rsidR="00F049E9" w:rsidRDefault="00000000">
          <w:pPr>
            <w:pStyle w:val="TOC1"/>
            <w:tabs>
              <w:tab w:val="right" w:leader="dot" w:pos="10790"/>
            </w:tabs>
            <w:rPr>
              <w:rFonts w:cstheme="minorBidi"/>
              <w:noProof/>
            </w:rPr>
          </w:pPr>
          <w:hyperlink w:anchor="_Toc70610107" w:history="1">
            <w:r w:rsidR="00F049E9" w:rsidRPr="00A47B3D">
              <w:rPr>
                <w:rStyle w:val="Hyperlink"/>
                <w:rFonts w:asciiTheme="majorBidi" w:hAnsiTheme="majorBidi" w:cstheme="majorBidi"/>
                <w:noProof/>
              </w:rPr>
              <w:t>1.3 Define the term ‘primary key’ and explain the advantage of using fields in relational database.</w:t>
            </w:r>
            <w:r w:rsidR="00F049E9">
              <w:rPr>
                <w:noProof/>
                <w:webHidden/>
              </w:rPr>
              <w:tab/>
            </w:r>
            <w:r w:rsidR="00F049E9">
              <w:rPr>
                <w:noProof/>
                <w:webHidden/>
              </w:rPr>
              <w:fldChar w:fldCharType="begin"/>
            </w:r>
            <w:r w:rsidR="00F049E9">
              <w:rPr>
                <w:noProof/>
                <w:webHidden/>
              </w:rPr>
              <w:instrText xml:space="preserve"> PAGEREF _Toc70610107 \h </w:instrText>
            </w:r>
            <w:r w:rsidR="00F049E9">
              <w:rPr>
                <w:noProof/>
                <w:webHidden/>
              </w:rPr>
            </w:r>
            <w:r w:rsidR="00F049E9">
              <w:rPr>
                <w:noProof/>
                <w:webHidden/>
              </w:rPr>
              <w:fldChar w:fldCharType="separate"/>
            </w:r>
            <w:r w:rsidR="00F049E9">
              <w:rPr>
                <w:noProof/>
                <w:webHidden/>
              </w:rPr>
              <w:t>3</w:t>
            </w:r>
            <w:r w:rsidR="00F049E9">
              <w:rPr>
                <w:noProof/>
                <w:webHidden/>
              </w:rPr>
              <w:fldChar w:fldCharType="end"/>
            </w:r>
          </w:hyperlink>
        </w:p>
        <w:p w14:paraId="7FF4E813" w14:textId="51F53B2E" w:rsidR="00F049E9" w:rsidRDefault="00000000">
          <w:pPr>
            <w:pStyle w:val="TOC1"/>
            <w:tabs>
              <w:tab w:val="right" w:leader="dot" w:pos="10790"/>
            </w:tabs>
            <w:rPr>
              <w:rFonts w:cstheme="minorBidi"/>
              <w:noProof/>
            </w:rPr>
          </w:pPr>
          <w:hyperlink w:anchor="_Toc70610108" w:history="1">
            <w:r w:rsidR="00F049E9" w:rsidRPr="00A47B3D">
              <w:rPr>
                <w:rStyle w:val="Hyperlink"/>
                <w:rFonts w:asciiTheme="majorBidi" w:hAnsiTheme="majorBidi" w:cstheme="majorBidi"/>
                <w:noProof/>
              </w:rPr>
              <w:t>2.1 Analyse your database system to: identify entities and attributes; explain relationships (one-to-one, one-to-many, many to many).</w:t>
            </w:r>
            <w:r w:rsidR="00F049E9">
              <w:rPr>
                <w:noProof/>
                <w:webHidden/>
              </w:rPr>
              <w:tab/>
            </w:r>
            <w:r w:rsidR="00F049E9">
              <w:rPr>
                <w:noProof/>
                <w:webHidden/>
              </w:rPr>
              <w:fldChar w:fldCharType="begin"/>
            </w:r>
            <w:r w:rsidR="00F049E9">
              <w:rPr>
                <w:noProof/>
                <w:webHidden/>
              </w:rPr>
              <w:instrText xml:space="preserve"> PAGEREF _Toc70610108 \h </w:instrText>
            </w:r>
            <w:r w:rsidR="00F049E9">
              <w:rPr>
                <w:noProof/>
                <w:webHidden/>
              </w:rPr>
            </w:r>
            <w:r w:rsidR="00F049E9">
              <w:rPr>
                <w:noProof/>
                <w:webHidden/>
              </w:rPr>
              <w:fldChar w:fldCharType="separate"/>
            </w:r>
            <w:r w:rsidR="00F049E9">
              <w:rPr>
                <w:noProof/>
                <w:webHidden/>
              </w:rPr>
              <w:t>3</w:t>
            </w:r>
            <w:r w:rsidR="00F049E9">
              <w:rPr>
                <w:noProof/>
                <w:webHidden/>
              </w:rPr>
              <w:fldChar w:fldCharType="end"/>
            </w:r>
          </w:hyperlink>
        </w:p>
        <w:p w14:paraId="71780F0B" w14:textId="4988584F" w:rsidR="00F049E9" w:rsidRDefault="00000000">
          <w:pPr>
            <w:pStyle w:val="TOC1"/>
            <w:tabs>
              <w:tab w:val="right" w:leader="dot" w:pos="10790"/>
            </w:tabs>
            <w:rPr>
              <w:rFonts w:cstheme="minorBidi"/>
              <w:noProof/>
            </w:rPr>
          </w:pPr>
          <w:hyperlink w:anchor="_Toc70610109" w:history="1">
            <w:r w:rsidR="00F049E9" w:rsidRPr="00A47B3D">
              <w:rPr>
                <w:rStyle w:val="Hyperlink"/>
                <w:rFonts w:asciiTheme="majorBidi" w:hAnsiTheme="majorBidi" w:cstheme="majorBidi"/>
                <w:noProof/>
              </w:rPr>
              <w:t>2.3 Explain the term ‘normalisation’.</w:t>
            </w:r>
            <w:r w:rsidR="00F049E9">
              <w:rPr>
                <w:noProof/>
                <w:webHidden/>
              </w:rPr>
              <w:tab/>
            </w:r>
            <w:r w:rsidR="00F049E9">
              <w:rPr>
                <w:noProof/>
                <w:webHidden/>
              </w:rPr>
              <w:fldChar w:fldCharType="begin"/>
            </w:r>
            <w:r w:rsidR="00F049E9">
              <w:rPr>
                <w:noProof/>
                <w:webHidden/>
              </w:rPr>
              <w:instrText xml:space="preserve"> PAGEREF _Toc70610109 \h </w:instrText>
            </w:r>
            <w:r w:rsidR="00F049E9">
              <w:rPr>
                <w:noProof/>
                <w:webHidden/>
              </w:rPr>
            </w:r>
            <w:r w:rsidR="00F049E9">
              <w:rPr>
                <w:noProof/>
                <w:webHidden/>
              </w:rPr>
              <w:fldChar w:fldCharType="separate"/>
            </w:r>
            <w:r w:rsidR="00F049E9">
              <w:rPr>
                <w:noProof/>
                <w:webHidden/>
              </w:rPr>
              <w:t>3</w:t>
            </w:r>
            <w:r w:rsidR="00F049E9">
              <w:rPr>
                <w:noProof/>
                <w:webHidden/>
              </w:rPr>
              <w:fldChar w:fldCharType="end"/>
            </w:r>
          </w:hyperlink>
        </w:p>
        <w:p w14:paraId="15F58B9F" w14:textId="1BECBF21" w:rsidR="00F049E9" w:rsidRDefault="00F049E9">
          <w:r>
            <w:rPr>
              <w:b/>
              <w:bCs/>
              <w:noProof/>
            </w:rPr>
            <w:fldChar w:fldCharType="end"/>
          </w:r>
        </w:p>
      </w:sdtContent>
    </w:sdt>
    <w:p w14:paraId="3A01327D" w14:textId="5AFACA7D" w:rsidR="004A5C20" w:rsidRDefault="004A5C20"/>
    <w:p w14:paraId="6236F885" w14:textId="71E901B8" w:rsidR="004A5C20" w:rsidRDefault="004A5C20"/>
    <w:p w14:paraId="12F3F645" w14:textId="343B6373" w:rsidR="004A5C20" w:rsidRDefault="004A5C20"/>
    <w:p w14:paraId="6562F6F6" w14:textId="20A92073" w:rsidR="004A5C20" w:rsidRDefault="004A5C20"/>
    <w:p w14:paraId="134E9088" w14:textId="480B6016" w:rsidR="004A5C20" w:rsidRDefault="004A5C20"/>
    <w:p w14:paraId="77720C0C" w14:textId="6D452350" w:rsidR="004A5C20" w:rsidRDefault="004A5C20"/>
    <w:p w14:paraId="1068B71E" w14:textId="1C45A18A" w:rsidR="004A5C20" w:rsidRDefault="004A5C20"/>
    <w:p w14:paraId="3652E1FB" w14:textId="24B43287" w:rsidR="004A5C20" w:rsidRDefault="004A5C20"/>
    <w:p w14:paraId="30031E70" w14:textId="02B38DC7" w:rsidR="004A5C20" w:rsidRDefault="004A5C20"/>
    <w:p w14:paraId="3D52ABAA" w14:textId="27905E38" w:rsidR="004A5C20" w:rsidRDefault="004A5C20"/>
    <w:p w14:paraId="687B636E" w14:textId="60A2720A" w:rsidR="004A5C20" w:rsidRDefault="004A5C20"/>
    <w:p w14:paraId="52FDC5DE" w14:textId="6C9CC67D" w:rsidR="004A5C20" w:rsidRDefault="004A5C20"/>
    <w:p w14:paraId="55779861" w14:textId="681D9B86" w:rsidR="004A5C20" w:rsidRDefault="004A5C20"/>
    <w:p w14:paraId="52E45F29" w14:textId="1E238EEC" w:rsidR="004A5C20" w:rsidRDefault="004A5C20"/>
    <w:p w14:paraId="552EC435" w14:textId="7E2A023D" w:rsidR="004A5C20" w:rsidRDefault="004A5C20"/>
    <w:p w14:paraId="2CA4C7F6" w14:textId="4897EE20" w:rsidR="004A5C20" w:rsidRDefault="004A5C20"/>
    <w:p w14:paraId="07971F97" w14:textId="4BA38ECA" w:rsidR="004A5C20" w:rsidRDefault="004A5C20"/>
    <w:p w14:paraId="5CA9B84B" w14:textId="760FF813" w:rsidR="004A5C20" w:rsidRDefault="004A5C20"/>
    <w:p w14:paraId="5DACE125" w14:textId="4C46262D" w:rsidR="004A5C20" w:rsidRDefault="004A5C20"/>
    <w:p w14:paraId="3A336F1B" w14:textId="11AFA293" w:rsidR="004A5C20" w:rsidRDefault="004A5C20"/>
    <w:p w14:paraId="19FCAAD6" w14:textId="3436B768" w:rsidR="00707195" w:rsidRDefault="00707195"/>
    <w:p w14:paraId="3226E082" w14:textId="187F98E5" w:rsidR="00707195" w:rsidRDefault="00707195"/>
    <w:p w14:paraId="72194F79" w14:textId="500ABD55" w:rsidR="00707195" w:rsidRDefault="00707195"/>
    <w:p w14:paraId="470E40C4" w14:textId="08D785B5" w:rsidR="00707195" w:rsidRDefault="00707195"/>
    <w:p w14:paraId="4F3136D0" w14:textId="2E109D09" w:rsidR="00707195" w:rsidRDefault="00707195"/>
    <w:p w14:paraId="4E652315" w14:textId="18FFBB0B" w:rsidR="00707195" w:rsidRDefault="00707195"/>
    <w:p w14:paraId="25B74361" w14:textId="02A0A46D" w:rsidR="00707195" w:rsidRDefault="00707195"/>
    <w:p w14:paraId="67D0A84F" w14:textId="4AD5E02D" w:rsidR="00707195" w:rsidRDefault="00707195"/>
    <w:p w14:paraId="0A060A66" w14:textId="24C99BAF" w:rsidR="00707195" w:rsidRDefault="00707195"/>
    <w:p w14:paraId="65665DFE" w14:textId="2330B5D0" w:rsidR="00707195" w:rsidRDefault="00707195"/>
    <w:p w14:paraId="1EBBAC8E" w14:textId="20D77BB6" w:rsidR="00707195" w:rsidRDefault="00707195"/>
    <w:p w14:paraId="05B1AA78" w14:textId="0BE57DA9" w:rsidR="00707195" w:rsidRDefault="00707195"/>
    <w:p w14:paraId="7E127B7B" w14:textId="26181BA4" w:rsidR="00707195" w:rsidRDefault="00707195"/>
    <w:p w14:paraId="05E92318" w14:textId="5BF41241" w:rsidR="00707195" w:rsidRDefault="00707195"/>
    <w:p w14:paraId="3D6D2CD8" w14:textId="205E1D28" w:rsidR="00707195" w:rsidRDefault="00707195"/>
    <w:p w14:paraId="55915455" w14:textId="77777777" w:rsidR="00707195" w:rsidRDefault="00707195"/>
    <w:p w14:paraId="6B2C718C" w14:textId="77777777" w:rsidR="004A5C20" w:rsidRDefault="004A5C20"/>
    <w:p w14:paraId="35C17B7C" w14:textId="77777777" w:rsidR="00397677" w:rsidRPr="00C82D80" w:rsidRDefault="00397677" w:rsidP="00397677">
      <w:pPr>
        <w:pStyle w:val="Heading1"/>
        <w:numPr>
          <w:ilvl w:val="1"/>
          <w:numId w:val="2"/>
        </w:numPr>
        <w:ind w:left="810"/>
        <w:jc w:val="left"/>
        <w:rPr>
          <w:rFonts w:asciiTheme="majorBidi" w:hAnsiTheme="majorBidi" w:cstheme="majorBidi"/>
          <w:color w:val="000000" w:themeColor="text1"/>
          <w:sz w:val="24"/>
          <w:szCs w:val="24"/>
        </w:rPr>
      </w:pPr>
      <w:bookmarkStart w:id="4" w:name="_Toc70610105"/>
      <w:bookmarkStart w:id="5" w:name="_Hlk70709959"/>
      <w:r w:rsidRPr="00C82D80">
        <w:rPr>
          <w:rFonts w:asciiTheme="majorBidi" w:hAnsiTheme="majorBidi" w:cstheme="majorBidi"/>
          <w:color w:val="000000" w:themeColor="text1"/>
          <w:sz w:val="24"/>
          <w:szCs w:val="24"/>
        </w:rPr>
        <w:lastRenderedPageBreak/>
        <w:t>Compare the organisation of data in a ‘flat file’ database and a relational database.</w:t>
      </w:r>
      <w:bookmarkEnd w:id="4"/>
    </w:p>
    <w:p w14:paraId="5AAB1F75" w14:textId="77777777" w:rsidR="00397677" w:rsidRPr="00C82D80" w:rsidRDefault="00397677" w:rsidP="00397677">
      <w:pPr>
        <w:rPr>
          <w:color w:val="000000" w:themeColor="text1"/>
        </w:rPr>
      </w:pPr>
    </w:p>
    <w:p w14:paraId="71E2BC6B" w14:textId="6AA4F461" w:rsidR="00397677" w:rsidRPr="00C82D80" w:rsidRDefault="00AE10C8" w:rsidP="00397677">
      <w:pPr>
        <w:rPr>
          <w:color w:val="000000" w:themeColor="text1"/>
        </w:rPr>
      </w:pPr>
      <w:r>
        <w:rPr>
          <w:color w:val="000000" w:themeColor="text1"/>
        </w:rPr>
        <w:t>A</w:t>
      </w:r>
      <w:r w:rsidR="00397677" w:rsidRPr="00C82D80">
        <w:rPr>
          <w:color w:val="000000" w:themeColor="text1"/>
        </w:rPr>
        <w:t xml:space="preserve"> database is a collection of data that is organized systematically. However, not all databases are organized identically. Two categories of the most widely used databases are flat-file database and relational database. A flat-file database is a single-table database that compiles data in consecutive order. Fields in this type of database are isolated using delimiters. This database can be created manually or using computer processors like Microsoft Excel or Microsoft Word. On the other hand, a relational database is a multi-table database where data in different tables are grouped using relationships. Relational databases can be created from a flat-file database by dividing it into smaller tables and recognising the relationships between them.</w:t>
      </w:r>
    </w:p>
    <w:p w14:paraId="22634ACF" w14:textId="77777777" w:rsidR="00397677" w:rsidRPr="00C82D80" w:rsidRDefault="00397677" w:rsidP="00397677">
      <w:pPr>
        <w:rPr>
          <w:color w:val="000000" w:themeColor="text1"/>
        </w:rPr>
      </w:pPr>
    </w:p>
    <w:p w14:paraId="5639BD71" w14:textId="799E52D9" w:rsidR="00397677" w:rsidRPr="00C82D80" w:rsidRDefault="00397677" w:rsidP="00397677">
      <w:pPr>
        <w:rPr>
          <w:color w:val="000000" w:themeColor="text1"/>
        </w:rPr>
      </w:pPr>
      <w:r w:rsidRPr="00C82D80">
        <w:rPr>
          <w:color w:val="000000" w:themeColor="text1"/>
        </w:rPr>
        <w:t>In contrast</w:t>
      </w:r>
      <w:r w:rsidR="00AD61EA">
        <w:rPr>
          <w:color w:val="000000" w:themeColor="text1"/>
        </w:rPr>
        <w:t xml:space="preserve"> to</w:t>
      </w:r>
      <w:r w:rsidRPr="00C82D80">
        <w:rPr>
          <w:color w:val="000000" w:themeColor="text1"/>
        </w:rPr>
        <w:t xml:space="preserve"> relational databases, it is vastly problematic to update, insert or delete data from a flat-file database. One issue with flat-file databases is data redundancy. To elucidate, imagine you have a database for a vet practice. When an owner has four pets, four records should be created for each pet which in turn results in significant duplicated data. Moreover, updating, inserting, or deleting any data is very laborious as multiple records need to be updated/deleted. Compounding this issue further, when adding data for one entity more than once in a flat-file database it can result in inconsistent records. On the other hand, in a relational database, two separate tables, for owners and pets, can be created and linked using a one-to-many relationship. This way, any data can be updated or deleted effortlessly, hence, the database maintains its integrity. What's more, new owners will only need to be entered once. Thanks to the robust organization of relational databases, searching for data is nothing but straightforward.</w:t>
      </w:r>
    </w:p>
    <w:p w14:paraId="00257484" w14:textId="77777777" w:rsidR="00397677" w:rsidRPr="00C82D80" w:rsidRDefault="00397677" w:rsidP="00397677">
      <w:pPr>
        <w:rPr>
          <w:color w:val="000000" w:themeColor="text1"/>
        </w:rPr>
      </w:pPr>
    </w:p>
    <w:p w14:paraId="75BC0C76" w14:textId="17319D65" w:rsidR="00397677" w:rsidRDefault="00397677" w:rsidP="00397677">
      <w:pPr>
        <w:rPr>
          <w:color w:val="000000" w:themeColor="text1"/>
        </w:rPr>
      </w:pPr>
    </w:p>
    <w:p w14:paraId="656FE828" w14:textId="112A36C7" w:rsidR="00397677" w:rsidRDefault="00397677" w:rsidP="00397677">
      <w:pPr>
        <w:rPr>
          <w:color w:val="000000" w:themeColor="text1"/>
        </w:rPr>
      </w:pPr>
    </w:p>
    <w:p w14:paraId="1B842785" w14:textId="37ECC7C6" w:rsidR="00397677" w:rsidRDefault="00397677" w:rsidP="00397677">
      <w:pPr>
        <w:rPr>
          <w:color w:val="000000" w:themeColor="text1"/>
        </w:rPr>
      </w:pPr>
    </w:p>
    <w:p w14:paraId="11B8C216" w14:textId="77FA8095" w:rsidR="00397677" w:rsidRDefault="00397677" w:rsidP="00397677">
      <w:pPr>
        <w:rPr>
          <w:color w:val="000000" w:themeColor="text1"/>
        </w:rPr>
      </w:pPr>
    </w:p>
    <w:p w14:paraId="6023D5FA" w14:textId="59D4CFC7" w:rsidR="00397677" w:rsidRDefault="00397677" w:rsidP="00397677">
      <w:pPr>
        <w:rPr>
          <w:color w:val="000000" w:themeColor="text1"/>
        </w:rPr>
      </w:pPr>
    </w:p>
    <w:p w14:paraId="5433FE14" w14:textId="69A7179C" w:rsidR="00397677" w:rsidRDefault="00397677" w:rsidP="00397677">
      <w:pPr>
        <w:rPr>
          <w:color w:val="000000" w:themeColor="text1"/>
        </w:rPr>
      </w:pPr>
    </w:p>
    <w:p w14:paraId="4A41AD6A" w14:textId="54A68B01" w:rsidR="00397677" w:rsidRDefault="00397677" w:rsidP="00397677">
      <w:pPr>
        <w:rPr>
          <w:color w:val="000000" w:themeColor="text1"/>
        </w:rPr>
      </w:pPr>
    </w:p>
    <w:p w14:paraId="142F9ADB" w14:textId="01546FD8" w:rsidR="00397677" w:rsidRDefault="00397677" w:rsidP="00397677">
      <w:pPr>
        <w:rPr>
          <w:color w:val="000000" w:themeColor="text1"/>
        </w:rPr>
      </w:pPr>
    </w:p>
    <w:p w14:paraId="1F53725C" w14:textId="5F56F270" w:rsidR="00397677" w:rsidRDefault="00397677" w:rsidP="00397677">
      <w:pPr>
        <w:rPr>
          <w:color w:val="000000" w:themeColor="text1"/>
        </w:rPr>
      </w:pPr>
    </w:p>
    <w:p w14:paraId="259F8ED0" w14:textId="753694BB" w:rsidR="00397677" w:rsidRDefault="00397677" w:rsidP="00397677">
      <w:pPr>
        <w:rPr>
          <w:color w:val="000000" w:themeColor="text1"/>
        </w:rPr>
      </w:pPr>
    </w:p>
    <w:p w14:paraId="49F4BB99" w14:textId="4CCDCB8D" w:rsidR="00397677" w:rsidRDefault="00397677" w:rsidP="00397677">
      <w:pPr>
        <w:rPr>
          <w:color w:val="000000" w:themeColor="text1"/>
        </w:rPr>
      </w:pPr>
    </w:p>
    <w:p w14:paraId="0E06BA71" w14:textId="332B28D7" w:rsidR="00397677" w:rsidRDefault="00397677" w:rsidP="00397677">
      <w:pPr>
        <w:rPr>
          <w:color w:val="000000" w:themeColor="text1"/>
        </w:rPr>
      </w:pPr>
    </w:p>
    <w:p w14:paraId="19CA84E4" w14:textId="0958EEEE" w:rsidR="00397677" w:rsidRDefault="00397677" w:rsidP="00397677">
      <w:pPr>
        <w:rPr>
          <w:color w:val="000000" w:themeColor="text1"/>
        </w:rPr>
      </w:pPr>
    </w:p>
    <w:p w14:paraId="33D2DA9B" w14:textId="3B19445A" w:rsidR="00397677" w:rsidRDefault="00397677" w:rsidP="00397677">
      <w:pPr>
        <w:rPr>
          <w:color w:val="000000" w:themeColor="text1"/>
        </w:rPr>
      </w:pPr>
    </w:p>
    <w:p w14:paraId="535FF494" w14:textId="2336C156" w:rsidR="00397677" w:rsidRDefault="00397677" w:rsidP="00397677">
      <w:pPr>
        <w:rPr>
          <w:color w:val="000000" w:themeColor="text1"/>
        </w:rPr>
      </w:pPr>
    </w:p>
    <w:p w14:paraId="06A3C57B" w14:textId="53DBACDD" w:rsidR="00397677" w:rsidRDefault="00397677" w:rsidP="00397677">
      <w:pPr>
        <w:rPr>
          <w:color w:val="000000" w:themeColor="text1"/>
        </w:rPr>
      </w:pPr>
    </w:p>
    <w:p w14:paraId="2D83886E" w14:textId="2A15BE40" w:rsidR="00397677" w:rsidRDefault="00397677" w:rsidP="00397677">
      <w:pPr>
        <w:rPr>
          <w:color w:val="000000" w:themeColor="text1"/>
        </w:rPr>
      </w:pPr>
    </w:p>
    <w:p w14:paraId="1F30725F" w14:textId="20A0672D" w:rsidR="00397677" w:rsidRDefault="00397677" w:rsidP="00397677">
      <w:pPr>
        <w:rPr>
          <w:color w:val="000000" w:themeColor="text1"/>
        </w:rPr>
      </w:pPr>
    </w:p>
    <w:p w14:paraId="44A2F9D2" w14:textId="3B56CA47" w:rsidR="00397677" w:rsidRDefault="00397677" w:rsidP="00397677">
      <w:pPr>
        <w:rPr>
          <w:color w:val="000000" w:themeColor="text1"/>
        </w:rPr>
      </w:pPr>
    </w:p>
    <w:p w14:paraId="0B9AC93B" w14:textId="4C26A231" w:rsidR="00397677" w:rsidRDefault="00397677" w:rsidP="00397677">
      <w:pPr>
        <w:rPr>
          <w:color w:val="000000" w:themeColor="text1"/>
        </w:rPr>
      </w:pPr>
    </w:p>
    <w:p w14:paraId="01290FC4" w14:textId="1F4E7D24" w:rsidR="00397677" w:rsidRDefault="00397677" w:rsidP="00397677">
      <w:pPr>
        <w:rPr>
          <w:color w:val="000000" w:themeColor="text1"/>
        </w:rPr>
      </w:pPr>
    </w:p>
    <w:p w14:paraId="212384A1" w14:textId="6AA3DC74" w:rsidR="00397677" w:rsidRDefault="00397677" w:rsidP="00397677">
      <w:pPr>
        <w:rPr>
          <w:color w:val="000000" w:themeColor="text1"/>
        </w:rPr>
      </w:pPr>
    </w:p>
    <w:p w14:paraId="2B4D4D09" w14:textId="4F9109DE" w:rsidR="00397677" w:rsidRDefault="00397677" w:rsidP="00397677">
      <w:pPr>
        <w:rPr>
          <w:color w:val="000000" w:themeColor="text1"/>
        </w:rPr>
      </w:pPr>
    </w:p>
    <w:p w14:paraId="0A345AF3" w14:textId="77777777" w:rsidR="00397677" w:rsidRDefault="00397677" w:rsidP="00397677">
      <w:pPr>
        <w:rPr>
          <w:color w:val="000000" w:themeColor="text1"/>
        </w:rPr>
      </w:pPr>
    </w:p>
    <w:p w14:paraId="61F8F374" w14:textId="77777777" w:rsidR="00397677" w:rsidRPr="00C82D80" w:rsidRDefault="00397677" w:rsidP="00397677">
      <w:pPr>
        <w:rPr>
          <w:color w:val="000000" w:themeColor="text1"/>
        </w:rPr>
      </w:pPr>
    </w:p>
    <w:p w14:paraId="4A36EEE5" w14:textId="77777777" w:rsidR="00397677" w:rsidRPr="00C82D80" w:rsidRDefault="00397677" w:rsidP="00397677">
      <w:pPr>
        <w:pStyle w:val="Heading1"/>
        <w:numPr>
          <w:ilvl w:val="1"/>
          <w:numId w:val="2"/>
        </w:numPr>
        <w:ind w:left="810"/>
        <w:jc w:val="left"/>
        <w:rPr>
          <w:rFonts w:asciiTheme="majorBidi" w:hAnsiTheme="majorBidi" w:cstheme="majorBidi"/>
          <w:color w:val="000000" w:themeColor="text1"/>
          <w:sz w:val="24"/>
          <w:szCs w:val="24"/>
        </w:rPr>
      </w:pPr>
      <w:bookmarkStart w:id="6" w:name="_Toc70610106"/>
      <w:r w:rsidRPr="00C82D80">
        <w:rPr>
          <w:rFonts w:asciiTheme="majorBidi" w:hAnsiTheme="majorBidi" w:cstheme="majorBidi"/>
          <w:color w:val="000000" w:themeColor="text1"/>
          <w:sz w:val="24"/>
          <w:szCs w:val="24"/>
        </w:rPr>
        <w:lastRenderedPageBreak/>
        <w:t>Explain relational database concepts, including entity, attribute, table, record, relationship and referential integrity.</w:t>
      </w:r>
      <w:bookmarkEnd w:id="6"/>
    </w:p>
    <w:p w14:paraId="3877B3EA" w14:textId="77777777" w:rsidR="00397677" w:rsidRPr="00C82D80" w:rsidRDefault="00397677" w:rsidP="00397677">
      <w:pPr>
        <w:rPr>
          <w:color w:val="000000" w:themeColor="text1"/>
        </w:rPr>
      </w:pPr>
    </w:p>
    <w:p w14:paraId="633DE0FC" w14:textId="15BD0AAD" w:rsidR="00397677" w:rsidRPr="00C82D80" w:rsidRDefault="00397677" w:rsidP="00397677">
      <w:pPr>
        <w:rPr>
          <w:color w:val="000000" w:themeColor="text1"/>
        </w:rPr>
      </w:pPr>
      <w:r w:rsidRPr="00C82D80">
        <w:rPr>
          <w:color w:val="000000" w:themeColor="text1"/>
        </w:rPr>
        <w:t xml:space="preserve">The relational database is a type of database that allows us to link data in a database relationally. Before diving into the details of this </w:t>
      </w:r>
      <w:r w:rsidR="0006365D">
        <w:rPr>
          <w:color w:val="000000" w:themeColor="text1"/>
        </w:rPr>
        <w:t xml:space="preserve">type of </w:t>
      </w:r>
      <w:r w:rsidRPr="00C82D80">
        <w:rPr>
          <w:color w:val="000000" w:themeColor="text1"/>
        </w:rPr>
        <w:t xml:space="preserve">database, let us understand some core terminology. As a data repository, collections of data in a relational database are stored in what is called tables (or referred as ‘relations’). Tables are the heart of any database. In fact, all data about an object entered into a relational database should be compiled and retrieved from tables. As a multi-table database, each table in a relational database should by necessity have </w:t>
      </w:r>
      <w:r w:rsidR="006D696A">
        <w:rPr>
          <w:color w:val="000000" w:themeColor="text1"/>
        </w:rPr>
        <w:t xml:space="preserve">at least </w:t>
      </w:r>
      <w:r w:rsidRPr="00C82D80">
        <w:rPr>
          <w:color w:val="000000" w:themeColor="text1"/>
        </w:rPr>
        <w:t xml:space="preserve">one entity. An entity is an object, person, place or anything about which the data should be inserted and stored. An entity can be any vital object in a database system. For example, in a college database, examples of entities comprise Students, Courses, Staff, Department etc. Typically, every single entity has one table in the database. One should not forget here that an entity without data stored about them is merely but a name. In a relational database, data (properties) stored about an entity are referred to as attributes. Back to the previous example, an entity like "Student" can have the following </w:t>
      </w:r>
      <w:r w:rsidR="00B6460F" w:rsidRPr="00C82D80">
        <w:rPr>
          <w:color w:val="000000" w:themeColor="text1"/>
        </w:rPr>
        <w:t xml:space="preserve">attributes </w:t>
      </w:r>
      <w:r w:rsidRPr="00C82D80">
        <w:rPr>
          <w:color w:val="000000" w:themeColor="text1"/>
        </w:rPr>
        <w:t xml:space="preserve">such as a First Name, Last Name, Date of Birth and Email. These attributes should be written in the column headers and all the data stored in the fields under these headers (attributes) are called attribute values. </w:t>
      </w:r>
    </w:p>
    <w:p w14:paraId="57ED209A" w14:textId="77777777" w:rsidR="00397677" w:rsidRPr="00C82D80" w:rsidRDefault="00397677" w:rsidP="00397677">
      <w:pPr>
        <w:rPr>
          <w:color w:val="000000" w:themeColor="text1"/>
        </w:rPr>
      </w:pPr>
    </w:p>
    <w:p w14:paraId="328A61E3" w14:textId="1A249C59" w:rsidR="003A4D2A" w:rsidRPr="0013772F" w:rsidRDefault="00397677" w:rsidP="0013772F">
      <w:pPr>
        <w:rPr>
          <w:color w:val="000000" w:themeColor="text1"/>
        </w:rPr>
      </w:pPr>
      <w:r w:rsidRPr="00C82D80">
        <w:rPr>
          <w:color w:val="000000" w:themeColor="text1"/>
        </w:rPr>
        <w:t>Every row in a relational database is called a record or tuple. A record is a row that contains a unique instance of the entity attributes. In relational databases, every record should be exclusive. In the previous example, every student must have a unique record with at least one exclusive field (usually Student ID). This field is also called the identifier. As the name implies, the whole concept behind relational databases is to define meaningful relationships that allow us to arrange the data in the database. There are three types of relationships that can be formed between tables in a relational database, one-to-one, one-to-many and many-to-many relationships. Relationships enable indistinguishable data in two tables (primary and foreign keys) to be matched. After a relationship is created, any amendments to the data in the first table</w:t>
      </w:r>
      <w:r w:rsidR="00053955">
        <w:rPr>
          <w:color w:val="000000" w:themeColor="text1"/>
        </w:rPr>
        <w:t xml:space="preserve"> (</w:t>
      </w:r>
      <w:r w:rsidRPr="00C82D80">
        <w:rPr>
          <w:color w:val="000000" w:themeColor="text1"/>
        </w:rPr>
        <w:t>primary key</w:t>
      </w:r>
      <w:r w:rsidR="00053955">
        <w:rPr>
          <w:color w:val="000000" w:themeColor="text1"/>
        </w:rPr>
        <w:t>)</w:t>
      </w:r>
      <w:r w:rsidRPr="00C82D80">
        <w:rPr>
          <w:color w:val="000000" w:themeColor="text1"/>
        </w:rPr>
        <w:t xml:space="preserve"> will be automatically reflected in</w:t>
      </w:r>
      <w:r w:rsidR="00053955">
        <w:rPr>
          <w:color w:val="000000" w:themeColor="text1"/>
        </w:rPr>
        <w:t xml:space="preserve"> </w:t>
      </w:r>
      <w:r w:rsidRPr="00C82D80">
        <w:rPr>
          <w:color w:val="000000" w:themeColor="text1"/>
        </w:rPr>
        <w:t>the second table</w:t>
      </w:r>
      <w:r w:rsidR="00053955">
        <w:rPr>
          <w:color w:val="000000" w:themeColor="text1"/>
        </w:rPr>
        <w:t xml:space="preserve"> (</w:t>
      </w:r>
      <w:r w:rsidR="00053955" w:rsidRPr="00C82D80">
        <w:rPr>
          <w:color w:val="000000" w:themeColor="text1"/>
        </w:rPr>
        <w:t>foreign key</w:t>
      </w:r>
      <w:r w:rsidR="00053955">
        <w:rPr>
          <w:color w:val="000000" w:themeColor="text1"/>
        </w:rPr>
        <w:t>)</w:t>
      </w:r>
      <w:r w:rsidRPr="00C82D80">
        <w:rPr>
          <w:color w:val="000000" w:themeColor="text1"/>
        </w:rPr>
        <w:t xml:space="preserve">. This also leads us to another important term, referential integrity. </w:t>
      </w:r>
      <w:r w:rsidRPr="00BA586D">
        <w:rPr>
          <w:color w:val="000000" w:themeColor="text1"/>
        </w:rPr>
        <w:t xml:space="preserve">This term implies that common </w:t>
      </w:r>
      <w:r w:rsidR="002B289D">
        <w:rPr>
          <w:color w:val="000000" w:themeColor="text1"/>
        </w:rPr>
        <w:t>fields</w:t>
      </w:r>
      <w:r w:rsidRPr="00BA586D">
        <w:rPr>
          <w:color w:val="000000" w:themeColor="text1"/>
        </w:rPr>
        <w:t xml:space="preserve"> (usually primary and foreign keys) in two tables should always have identical data.</w:t>
      </w:r>
      <w:r w:rsidR="00A22A82" w:rsidRPr="00BA586D">
        <w:rPr>
          <w:color w:val="000000" w:themeColor="text1"/>
        </w:rPr>
        <w:t xml:space="preserve"> Referential integrity is </w:t>
      </w:r>
      <w:r w:rsidR="005D4991">
        <w:rPr>
          <w:color w:val="000000" w:themeColor="text1"/>
        </w:rPr>
        <w:t>very</w:t>
      </w:r>
      <w:r w:rsidR="00A22A82" w:rsidRPr="00BA586D">
        <w:rPr>
          <w:color w:val="000000" w:themeColor="text1"/>
        </w:rPr>
        <w:t xml:space="preserve"> important as it ensures the </w:t>
      </w:r>
      <w:r w:rsidR="003A4D2A" w:rsidRPr="00BA586D">
        <w:rPr>
          <w:color w:val="000000" w:themeColor="text1"/>
        </w:rPr>
        <w:t xml:space="preserve">accuracy and consistency of </w:t>
      </w:r>
      <w:r w:rsidR="00D20968">
        <w:rPr>
          <w:color w:val="000000" w:themeColor="text1"/>
        </w:rPr>
        <w:t xml:space="preserve">a </w:t>
      </w:r>
      <w:r w:rsidR="00A22A82" w:rsidRPr="00BA586D">
        <w:rPr>
          <w:color w:val="000000" w:themeColor="text1"/>
        </w:rPr>
        <w:t>database.</w:t>
      </w:r>
      <w:r w:rsidR="003A4D2A" w:rsidRPr="00BA586D">
        <w:rPr>
          <w:color w:val="000000" w:themeColor="text1"/>
        </w:rPr>
        <w:t xml:space="preserve"> Fo</w:t>
      </w:r>
      <w:r w:rsidR="00081AEA" w:rsidRPr="00BA586D">
        <w:rPr>
          <w:color w:val="000000" w:themeColor="text1"/>
        </w:rPr>
        <w:t>r</w:t>
      </w:r>
      <w:r w:rsidR="003A4D2A" w:rsidRPr="00BA586D">
        <w:rPr>
          <w:color w:val="000000" w:themeColor="text1"/>
        </w:rPr>
        <w:t xml:space="preserve"> example, if </w:t>
      </w:r>
      <w:r w:rsidR="0071037F">
        <w:rPr>
          <w:color w:val="000000" w:themeColor="text1"/>
        </w:rPr>
        <w:t>you</w:t>
      </w:r>
      <w:r w:rsidR="003A4D2A" w:rsidRPr="00BA586D">
        <w:rPr>
          <w:color w:val="000000" w:themeColor="text1"/>
        </w:rPr>
        <w:t xml:space="preserve"> want to delete a re</w:t>
      </w:r>
      <w:r w:rsidR="0071037F">
        <w:rPr>
          <w:color w:val="000000" w:themeColor="text1"/>
        </w:rPr>
        <w:t xml:space="preserve">cord from a primary table, it should not have </w:t>
      </w:r>
      <w:r w:rsidR="003A4D2A" w:rsidRPr="00BA586D">
        <w:rPr>
          <w:color w:val="000000" w:themeColor="text1"/>
        </w:rPr>
        <w:t xml:space="preserve">any </w:t>
      </w:r>
      <w:r w:rsidR="00A0355B" w:rsidRPr="00BA586D">
        <w:rPr>
          <w:color w:val="000000" w:themeColor="text1"/>
        </w:rPr>
        <w:t>associated data (</w:t>
      </w:r>
      <w:r w:rsidR="00917B9E" w:rsidRPr="00BA586D">
        <w:rPr>
          <w:color w:val="000000" w:themeColor="text1"/>
        </w:rPr>
        <w:t xml:space="preserve">foreign </w:t>
      </w:r>
      <w:r w:rsidR="00A0355B" w:rsidRPr="00BA586D">
        <w:rPr>
          <w:color w:val="000000" w:themeColor="text1"/>
        </w:rPr>
        <w:t>key) in another table.</w:t>
      </w:r>
      <w:r w:rsidR="0013772F" w:rsidRPr="00BA586D">
        <w:rPr>
          <w:color w:val="000000" w:themeColor="text1"/>
        </w:rPr>
        <w:t xml:space="preserve"> If two tables a</w:t>
      </w:r>
      <w:r w:rsidR="00992F9C" w:rsidRPr="00BA586D">
        <w:rPr>
          <w:color w:val="000000" w:themeColor="text1"/>
        </w:rPr>
        <w:t xml:space="preserve">re </w:t>
      </w:r>
      <w:r w:rsidR="0013772F" w:rsidRPr="00BA586D">
        <w:rPr>
          <w:color w:val="000000" w:themeColor="text1"/>
        </w:rPr>
        <w:t xml:space="preserve">connected to each other using </w:t>
      </w:r>
      <w:r w:rsidR="005D4991">
        <w:rPr>
          <w:color w:val="000000" w:themeColor="text1"/>
        </w:rPr>
        <w:t>keys</w:t>
      </w:r>
      <w:r w:rsidR="0013772F" w:rsidRPr="00BA586D">
        <w:rPr>
          <w:color w:val="000000" w:themeColor="text1"/>
        </w:rPr>
        <w:t xml:space="preserve">, you will not be able to delete </w:t>
      </w:r>
      <w:r w:rsidR="00992F9C" w:rsidRPr="00BA586D">
        <w:rPr>
          <w:color w:val="000000" w:themeColor="text1"/>
        </w:rPr>
        <w:t>any</w:t>
      </w:r>
      <w:r w:rsidR="0013772F" w:rsidRPr="00BA586D">
        <w:rPr>
          <w:color w:val="000000" w:themeColor="text1"/>
        </w:rPr>
        <w:t xml:space="preserve"> record that has </w:t>
      </w:r>
      <w:r w:rsidR="009E1BFC" w:rsidRPr="00BA586D">
        <w:rPr>
          <w:color w:val="000000" w:themeColor="text1"/>
        </w:rPr>
        <w:t xml:space="preserve">associated </w:t>
      </w:r>
      <w:r w:rsidR="00992F9C" w:rsidRPr="00BA586D">
        <w:rPr>
          <w:color w:val="000000" w:themeColor="text1"/>
        </w:rPr>
        <w:t>data in another table</w:t>
      </w:r>
      <w:r w:rsidR="00305BAD">
        <w:rPr>
          <w:color w:val="000000" w:themeColor="text1"/>
        </w:rPr>
        <w:t xml:space="preserve"> </w:t>
      </w:r>
      <w:r w:rsidR="00305BAD" w:rsidRPr="00BA586D">
        <w:rPr>
          <w:color w:val="000000" w:themeColor="text1"/>
        </w:rPr>
        <w:t>(see screenshot below)</w:t>
      </w:r>
      <w:r w:rsidR="00992F9C" w:rsidRPr="00BA586D">
        <w:rPr>
          <w:color w:val="000000" w:themeColor="text1"/>
        </w:rPr>
        <w:t xml:space="preserve">. If you try to enforce this, </w:t>
      </w:r>
      <w:r w:rsidR="000F59DF" w:rsidRPr="00BA586D">
        <w:rPr>
          <w:color w:val="000000" w:themeColor="text1"/>
        </w:rPr>
        <w:t>you will end up with orphaned records</w:t>
      </w:r>
      <w:r w:rsidR="00953165">
        <w:rPr>
          <w:color w:val="000000" w:themeColor="text1"/>
        </w:rPr>
        <w:t>.</w:t>
      </w:r>
    </w:p>
    <w:p w14:paraId="3E77C5D6" w14:textId="3A21D68A" w:rsidR="00397677" w:rsidRPr="00C82D80" w:rsidRDefault="00DE53B7" w:rsidP="00397677">
      <w:pPr>
        <w:rPr>
          <w:color w:val="000000" w:themeColor="text1"/>
        </w:rPr>
      </w:pPr>
      <w:r>
        <w:rPr>
          <w:noProof/>
          <w:lang w:eastAsia="en-GB"/>
        </w:rPr>
        <w:drawing>
          <wp:anchor distT="0" distB="0" distL="114300" distR="114300" simplePos="0" relativeHeight="251659264" behindDoc="0" locked="0" layoutInCell="1" allowOverlap="1" wp14:anchorId="366D82BB" wp14:editId="28630B9E">
            <wp:simplePos x="0" y="0"/>
            <wp:positionH relativeFrom="margin">
              <wp:align>center</wp:align>
            </wp:positionH>
            <wp:positionV relativeFrom="paragraph">
              <wp:posOffset>328295</wp:posOffset>
            </wp:positionV>
            <wp:extent cx="4762500" cy="9226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27"/>
                    <a:stretch/>
                  </pic:blipFill>
                  <pic:spPr bwMode="auto">
                    <a:xfrm>
                      <a:off x="0" y="0"/>
                      <a:ext cx="4762500" cy="92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3C6642" w14:textId="1FBD3EE0" w:rsidR="00397677" w:rsidRDefault="00397677" w:rsidP="00397677">
      <w:pPr>
        <w:rPr>
          <w:color w:val="000000" w:themeColor="text1"/>
        </w:rPr>
      </w:pPr>
    </w:p>
    <w:p w14:paraId="734773C7" w14:textId="3D4C33FC" w:rsidR="00397677" w:rsidRDefault="00397677" w:rsidP="00397677">
      <w:pPr>
        <w:rPr>
          <w:color w:val="000000" w:themeColor="text1"/>
        </w:rPr>
      </w:pPr>
    </w:p>
    <w:p w14:paraId="2F731447" w14:textId="33142AA3" w:rsidR="00F91C4A" w:rsidRDefault="00F91C4A" w:rsidP="00397677">
      <w:pPr>
        <w:rPr>
          <w:color w:val="000000" w:themeColor="text1"/>
        </w:rPr>
      </w:pPr>
    </w:p>
    <w:p w14:paraId="27B473C7" w14:textId="51A6E764" w:rsidR="00F91C4A" w:rsidRDefault="00F91C4A" w:rsidP="00397677">
      <w:pPr>
        <w:rPr>
          <w:color w:val="000000" w:themeColor="text1"/>
        </w:rPr>
      </w:pPr>
    </w:p>
    <w:p w14:paraId="0B07D7A6" w14:textId="413A986D" w:rsidR="00F91C4A" w:rsidRDefault="00F91C4A" w:rsidP="00397677">
      <w:pPr>
        <w:rPr>
          <w:color w:val="000000" w:themeColor="text1"/>
        </w:rPr>
      </w:pPr>
    </w:p>
    <w:p w14:paraId="7FF67751" w14:textId="34B29AC6" w:rsidR="00F91C4A" w:rsidRDefault="00F91C4A" w:rsidP="00397677">
      <w:pPr>
        <w:rPr>
          <w:color w:val="000000" w:themeColor="text1"/>
        </w:rPr>
      </w:pPr>
    </w:p>
    <w:p w14:paraId="42E875D2" w14:textId="77777777" w:rsidR="00F91C4A" w:rsidRPr="00C82D80" w:rsidRDefault="00F91C4A" w:rsidP="00397677">
      <w:pPr>
        <w:rPr>
          <w:color w:val="000000" w:themeColor="text1"/>
        </w:rPr>
      </w:pPr>
    </w:p>
    <w:p w14:paraId="0DD9FD64" w14:textId="712DFE82" w:rsidR="00397677" w:rsidRPr="00C82D80" w:rsidRDefault="00397677" w:rsidP="00397677">
      <w:pPr>
        <w:rPr>
          <w:color w:val="000000" w:themeColor="text1"/>
        </w:rPr>
      </w:pPr>
    </w:p>
    <w:p w14:paraId="7EDA8CA9" w14:textId="5ACD2308" w:rsidR="00397677" w:rsidRPr="00C82D80" w:rsidRDefault="00397677" w:rsidP="00397677">
      <w:pPr>
        <w:pStyle w:val="Heading1"/>
        <w:numPr>
          <w:ilvl w:val="1"/>
          <w:numId w:val="2"/>
        </w:numPr>
        <w:ind w:left="810"/>
        <w:jc w:val="left"/>
        <w:rPr>
          <w:rFonts w:asciiTheme="majorBidi" w:hAnsiTheme="majorBidi" w:cstheme="majorBidi"/>
          <w:color w:val="000000" w:themeColor="text1"/>
          <w:sz w:val="24"/>
          <w:szCs w:val="24"/>
        </w:rPr>
      </w:pPr>
      <w:bookmarkStart w:id="7" w:name="_Toc70610107"/>
      <w:r w:rsidRPr="00C82D80">
        <w:rPr>
          <w:rFonts w:asciiTheme="majorBidi" w:hAnsiTheme="majorBidi" w:cstheme="majorBidi"/>
          <w:color w:val="000000" w:themeColor="text1"/>
          <w:sz w:val="24"/>
          <w:szCs w:val="24"/>
        </w:rPr>
        <w:lastRenderedPageBreak/>
        <w:t>Define the term ‘primary key’ and explain the advantage of using fields in relational database.</w:t>
      </w:r>
      <w:bookmarkEnd w:id="7"/>
    </w:p>
    <w:p w14:paraId="21533D76" w14:textId="2ED3A2BD" w:rsidR="00397677" w:rsidRPr="00C82D80" w:rsidRDefault="00397677" w:rsidP="00397677">
      <w:pPr>
        <w:rPr>
          <w:color w:val="000000" w:themeColor="text1"/>
        </w:rPr>
      </w:pPr>
    </w:p>
    <w:p w14:paraId="11699A55" w14:textId="3B144A40" w:rsidR="00397677" w:rsidRPr="00C82D80" w:rsidRDefault="00397677" w:rsidP="00397677">
      <w:pPr>
        <w:rPr>
          <w:color w:val="000000" w:themeColor="text1"/>
        </w:rPr>
      </w:pPr>
    </w:p>
    <w:p w14:paraId="1B5266C7" w14:textId="0C6B1B31" w:rsidR="00397677" w:rsidRPr="00C82D80" w:rsidRDefault="00397677" w:rsidP="00397677">
      <w:pPr>
        <w:rPr>
          <w:color w:val="000000" w:themeColor="text1"/>
        </w:rPr>
      </w:pPr>
      <w:r w:rsidRPr="00C82D80">
        <w:rPr>
          <w:color w:val="000000" w:themeColor="text1"/>
        </w:rPr>
        <w:t xml:space="preserve">In order to understand how tables in relational databases are related to each other, we should first appreciate two integral relationship identifiers, primary key and foreign key. These keys are used to define all the different relationships in relational databases. A primary key is a unique table of important data. One example of a primary key in a student table is the student ID. Another key thing to remember when assigning primary keys is to maintain the uniqueness of the primary key. In other words, each record in the table must be represented distinctively using the primary key. Every table in a relational database can only have one primary key with no null values. As the primary key is used to link identical data in two tables, its values cannot be deleted from the parent table unless we remove the relationship or erase any linked data first. </w:t>
      </w:r>
    </w:p>
    <w:p w14:paraId="433DA71A" w14:textId="77777777" w:rsidR="00397677" w:rsidRPr="00C82D80" w:rsidRDefault="00397677" w:rsidP="00397677">
      <w:pPr>
        <w:rPr>
          <w:color w:val="000000" w:themeColor="text1"/>
        </w:rPr>
      </w:pPr>
    </w:p>
    <w:p w14:paraId="37D5A31F" w14:textId="1651CB7C" w:rsidR="001970E1" w:rsidRDefault="00397677" w:rsidP="00397677">
      <w:pPr>
        <w:rPr>
          <w:color w:val="000000" w:themeColor="text1"/>
        </w:rPr>
      </w:pPr>
      <w:r w:rsidRPr="00C82D80">
        <w:rPr>
          <w:color w:val="000000" w:themeColor="text1"/>
        </w:rPr>
        <w:t>On the other hand, a foreign key is a column in a table that contains identical data (usually the primary key) from the linked table. Using foreign keys, relationships can be set between tables. Furthermore, all the data about a record which has been linked using a foreign key can be accessed from the table that has the primary key. Unlike primary keys, you can have more than one foreign key in a table. This in turn allows you to import data from two or more tables. Another major difference is that records that have a foreign key can be deleted without removing the relationship between the two tables. In addition to the great advantages mentioned above, the main advantage of using key fields is to define relationships between tables which in turn allows us to maintain data integrity and accuracy. Moreover, key fields can help us avoiding data redundancy.</w:t>
      </w:r>
    </w:p>
    <w:p w14:paraId="5AF81DED" w14:textId="7BA0EAAE" w:rsidR="00397677" w:rsidRDefault="00397677" w:rsidP="00397677">
      <w:pPr>
        <w:rPr>
          <w:color w:val="000000" w:themeColor="text1"/>
        </w:rPr>
      </w:pPr>
    </w:p>
    <w:p w14:paraId="67581064" w14:textId="3879BDD8" w:rsidR="00397677" w:rsidRDefault="00397677" w:rsidP="00397677">
      <w:pPr>
        <w:rPr>
          <w:color w:val="000000" w:themeColor="text1"/>
        </w:rPr>
      </w:pPr>
    </w:p>
    <w:p w14:paraId="3174E86D" w14:textId="6D057915" w:rsidR="00397677" w:rsidRDefault="00397677" w:rsidP="00397677">
      <w:pPr>
        <w:rPr>
          <w:color w:val="000000" w:themeColor="text1"/>
        </w:rPr>
      </w:pPr>
    </w:p>
    <w:p w14:paraId="06031285" w14:textId="3EEA1D68" w:rsidR="00397677" w:rsidRDefault="00397677" w:rsidP="00397677">
      <w:pPr>
        <w:rPr>
          <w:color w:val="000000" w:themeColor="text1"/>
        </w:rPr>
      </w:pPr>
    </w:p>
    <w:p w14:paraId="3676F540" w14:textId="0CAB6342" w:rsidR="00397677" w:rsidRDefault="00397677" w:rsidP="00397677">
      <w:pPr>
        <w:rPr>
          <w:color w:val="000000" w:themeColor="text1"/>
        </w:rPr>
      </w:pPr>
    </w:p>
    <w:p w14:paraId="260B87A3" w14:textId="235F3595" w:rsidR="00397677" w:rsidRDefault="00397677" w:rsidP="00397677">
      <w:pPr>
        <w:rPr>
          <w:color w:val="000000" w:themeColor="text1"/>
        </w:rPr>
      </w:pPr>
    </w:p>
    <w:p w14:paraId="169765E8" w14:textId="492D216A" w:rsidR="00397677" w:rsidRDefault="00397677" w:rsidP="00397677">
      <w:pPr>
        <w:rPr>
          <w:color w:val="000000" w:themeColor="text1"/>
        </w:rPr>
      </w:pPr>
    </w:p>
    <w:p w14:paraId="6367B8D2" w14:textId="1D2A3DE9" w:rsidR="00397677" w:rsidRDefault="00397677" w:rsidP="00397677">
      <w:pPr>
        <w:rPr>
          <w:color w:val="000000" w:themeColor="text1"/>
        </w:rPr>
      </w:pPr>
    </w:p>
    <w:p w14:paraId="7895E384" w14:textId="294630EC" w:rsidR="00397677" w:rsidRDefault="00397677" w:rsidP="00397677">
      <w:pPr>
        <w:rPr>
          <w:color w:val="000000" w:themeColor="text1"/>
        </w:rPr>
      </w:pPr>
    </w:p>
    <w:p w14:paraId="04CF8BDB" w14:textId="2934F3ED" w:rsidR="00397677" w:rsidRDefault="00397677" w:rsidP="00397677">
      <w:pPr>
        <w:rPr>
          <w:color w:val="000000" w:themeColor="text1"/>
        </w:rPr>
      </w:pPr>
    </w:p>
    <w:p w14:paraId="6F7E9ABE" w14:textId="67036E72" w:rsidR="00397677" w:rsidRDefault="00397677" w:rsidP="00397677">
      <w:pPr>
        <w:rPr>
          <w:color w:val="000000" w:themeColor="text1"/>
        </w:rPr>
      </w:pPr>
    </w:p>
    <w:p w14:paraId="09B0FC56" w14:textId="65CD1873" w:rsidR="00397677" w:rsidRDefault="00397677" w:rsidP="00397677">
      <w:pPr>
        <w:rPr>
          <w:color w:val="000000" w:themeColor="text1"/>
        </w:rPr>
      </w:pPr>
    </w:p>
    <w:p w14:paraId="082FF03D" w14:textId="321FFC53" w:rsidR="00397677" w:rsidRDefault="00397677" w:rsidP="00397677">
      <w:pPr>
        <w:rPr>
          <w:color w:val="000000" w:themeColor="text1"/>
        </w:rPr>
      </w:pPr>
    </w:p>
    <w:p w14:paraId="101FBD6B" w14:textId="2CB26D5E" w:rsidR="00397677" w:rsidRDefault="00397677" w:rsidP="00397677">
      <w:pPr>
        <w:rPr>
          <w:color w:val="000000" w:themeColor="text1"/>
        </w:rPr>
      </w:pPr>
    </w:p>
    <w:p w14:paraId="541A6B2A" w14:textId="148E170F" w:rsidR="00397677" w:rsidRDefault="00397677" w:rsidP="00397677">
      <w:pPr>
        <w:rPr>
          <w:color w:val="000000" w:themeColor="text1"/>
        </w:rPr>
      </w:pPr>
    </w:p>
    <w:p w14:paraId="2A174409" w14:textId="5999DFD7" w:rsidR="00397677" w:rsidRDefault="00397677" w:rsidP="00397677">
      <w:pPr>
        <w:rPr>
          <w:color w:val="000000" w:themeColor="text1"/>
        </w:rPr>
      </w:pPr>
    </w:p>
    <w:p w14:paraId="7F2D1B63" w14:textId="00808E78" w:rsidR="00397677" w:rsidRDefault="00397677" w:rsidP="00397677">
      <w:pPr>
        <w:rPr>
          <w:color w:val="000000" w:themeColor="text1"/>
        </w:rPr>
      </w:pPr>
    </w:p>
    <w:p w14:paraId="5EE63B7A" w14:textId="4184A5C4" w:rsidR="00397677" w:rsidRDefault="00397677" w:rsidP="00397677">
      <w:pPr>
        <w:rPr>
          <w:color w:val="000000" w:themeColor="text1"/>
        </w:rPr>
      </w:pPr>
    </w:p>
    <w:p w14:paraId="18D82B78" w14:textId="38085736" w:rsidR="00397677" w:rsidRDefault="00397677" w:rsidP="00397677">
      <w:pPr>
        <w:rPr>
          <w:color w:val="000000" w:themeColor="text1"/>
        </w:rPr>
      </w:pPr>
    </w:p>
    <w:p w14:paraId="33068A6F" w14:textId="1CF999AC" w:rsidR="00397677" w:rsidRDefault="00397677" w:rsidP="00397677">
      <w:pPr>
        <w:rPr>
          <w:color w:val="000000" w:themeColor="text1"/>
        </w:rPr>
      </w:pPr>
    </w:p>
    <w:p w14:paraId="2E890AB1" w14:textId="5A6BEC69" w:rsidR="00397677" w:rsidRDefault="00397677" w:rsidP="00397677">
      <w:pPr>
        <w:rPr>
          <w:color w:val="000000" w:themeColor="text1"/>
        </w:rPr>
      </w:pPr>
    </w:p>
    <w:p w14:paraId="79595640" w14:textId="734EDAD8" w:rsidR="00397677" w:rsidRDefault="00397677" w:rsidP="00397677">
      <w:pPr>
        <w:rPr>
          <w:color w:val="000000" w:themeColor="text1"/>
        </w:rPr>
      </w:pPr>
    </w:p>
    <w:p w14:paraId="332E8B94" w14:textId="1BAD7107" w:rsidR="00397677" w:rsidRDefault="00397677" w:rsidP="00397677">
      <w:pPr>
        <w:rPr>
          <w:color w:val="000000" w:themeColor="text1"/>
        </w:rPr>
      </w:pPr>
    </w:p>
    <w:p w14:paraId="67D5DF39" w14:textId="12E18B11" w:rsidR="00397677" w:rsidRDefault="00397677" w:rsidP="00397677">
      <w:pPr>
        <w:rPr>
          <w:color w:val="000000" w:themeColor="text1"/>
        </w:rPr>
      </w:pPr>
    </w:p>
    <w:p w14:paraId="71A0BA3A" w14:textId="3E1545F8" w:rsidR="00397677" w:rsidRDefault="00397677" w:rsidP="00397677">
      <w:pPr>
        <w:rPr>
          <w:color w:val="000000" w:themeColor="text1"/>
        </w:rPr>
      </w:pPr>
    </w:p>
    <w:p w14:paraId="3B5B58E1" w14:textId="046CE146" w:rsidR="00B5185E" w:rsidRPr="00FF7354" w:rsidRDefault="00B5185E" w:rsidP="00FF7354"/>
    <w:p w14:paraId="6F41F4B4" w14:textId="017B6A33" w:rsidR="00354F49" w:rsidRDefault="00354F49" w:rsidP="009E78C7">
      <w:pPr>
        <w:pStyle w:val="Heading1"/>
        <w:jc w:val="left"/>
        <w:rPr>
          <w:rFonts w:asciiTheme="majorBidi" w:hAnsiTheme="majorBidi" w:cstheme="majorBidi"/>
          <w:color w:val="000000" w:themeColor="text1"/>
          <w:sz w:val="24"/>
          <w:szCs w:val="24"/>
        </w:rPr>
      </w:pPr>
      <w:bookmarkStart w:id="8" w:name="_Toc70610108"/>
      <w:r w:rsidRPr="009E78C7">
        <w:rPr>
          <w:rFonts w:asciiTheme="majorBidi" w:hAnsiTheme="majorBidi" w:cstheme="majorBidi"/>
          <w:color w:val="000000" w:themeColor="text1"/>
          <w:sz w:val="24"/>
          <w:szCs w:val="24"/>
        </w:rPr>
        <w:lastRenderedPageBreak/>
        <w:t>2.1 Analyse your database system to: identify entities and attributes; explain relationships (one-to-one, one</w:t>
      </w:r>
      <w:r w:rsidR="00714878" w:rsidRPr="009E78C7">
        <w:rPr>
          <w:rFonts w:asciiTheme="majorBidi" w:hAnsiTheme="majorBidi" w:cstheme="majorBidi"/>
          <w:color w:val="000000" w:themeColor="text1"/>
          <w:sz w:val="24"/>
          <w:szCs w:val="24"/>
        </w:rPr>
        <w:t>-</w:t>
      </w:r>
      <w:r w:rsidRPr="009E78C7">
        <w:rPr>
          <w:rFonts w:asciiTheme="majorBidi" w:hAnsiTheme="majorBidi" w:cstheme="majorBidi"/>
          <w:color w:val="000000" w:themeColor="text1"/>
          <w:sz w:val="24"/>
          <w:szCs w:val="24"/>
        </w:rPr>
        <w:t>to-many, many to many).</w:t>
      </w:r>
      <w:bookmarkEnd w:id="8"/>
    </w:p>
    <w:p w14:paraId="34081D89" w14:textId="77777777" w:rsidR="006E4BD5" w:rsidRDefault="006E4BD5" w:rsidP="00C60982"/>
    <w:p w14:paraId="10B26E57" w14:textId="5B3639F3" w:rsidR="00397677" w:rsidRPr="00397677" w:rsidRDefault="00397677" w:rsidP="00397677">
      <w:pPr>
        <w:rPr>
          <w:color w:val="000000" w:themeColor="text1"/>
        </w:rPr>
      </w:pPr>
      <w:r w:rsidRPr="00397677">
        <w:rPr>
          <w:color w:val="000000" w:themeColor="text1"/>
        </w:rPr>
        <w:t>In my database</w:t>
      </w:r>
      <w:r w:rsidR="00505D91">
        <w:rPr>
          <w:color w:val="000000" w:themeColor="text1"/>
        </w:rPr>
        <w:t>,</w:t>
      </w:r>
      <w:r w:rsidRPr="00397677">
        <w:rPr>
          <w:color w:val="000000" w:themeColor="text1"/>
        </w:rPr>
        <w:t xml:space="preserve"> I have a number of entities that also have various attributes. The table below lists all the database entities (column headers) and all the attributes which stem from these entities.</w:t>
      </w:r>
    </w:p>
    <w:p w14:paraId="536C64A8" w14:textId="77777777" w:rsidR="00AA6D71" w:rsidRDefault="00AA6D71" w:rsidP="00C60982"/>
    <w:p w14:paraId="306312A8" w14:textId="375198CA" w:rsidR="006E4BD5" w:rsidRDefault="00B10FF1" w:rsidP="00C60982">
      <w:r>
        <w:rPr>
          <w:noProof/>
          <w:lang w:eastAsia="en-GB"/>
        </w:rPr>
        <w:drawing>
          <wp:inline distT="0" distB="0" distL="0" distR="0" wp14:anchorId="57D143FF" wp14:editId="672FFEDF">
            <wp:extent cx="6848475" cy="643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8475" cy="6438900"/>
                    </a:xfrm>
                    <a:prstGeom prst="rect">
                      <a:avLst/>
                    </a:prstGeom>
                    <a:noFill/>
                    <a:ln>
                      <a:noFill/>
                    </a:ln>
                  </pic:spPr>
                </pic:pic>
              </a:graphicData>
            </a:graphic>
          </wp:inline>
        </w:drawing>
      </w:r>
    </w:p>
    <w:p w14:paraId="1ECFCB3F" w14:textId="77777777" w:rsidR="00542652" w:rsidRDefault="00542652" w:rsidP="00C60982"/>
    <w:p w14:paraId="09BF7C3A" w14:textId="19DFA82B" w:rsidR="00B56793" w:rsidRDefault="00B56793" w:rsidP="00C22BF5"/>
    <w:p w14:paraId="34432D2C" w14:textId="77777777" w:rsidR="001970E1" w:rsidRDefault="001970E1" w:rsidP="00C22BF5"/>
    <w:p w14:paraId="26EE9031" w14:textId="291E676B" w:rsidR="00B56793" w:rsidRDefault="00B56793" w:rsidP="00C22BF5"/>
    <w:p w14:paraId="0E722F84" w14:textId="4D95A4E8" w:rsidR="00B56793" w:rsidRDefault="00B56793" w:rsidP="00C22BF5"/>
    <w:p w14:paraId="5E46CCD4" w14:textId="4A59FA04" w:rsidR="00397677" w:rsidRPr="00397677" w:rsidRDefault="00397677" w:rsidP="00397677">
      <w:pPr>
        <w:rPr>
          <w:color w:val="000000" w:themeColor="text1"/>
        </w:rPr>
      </w:pPr>
      <w:r w:rsidRPr="00397677">
        <w:rPr>
          <w:color w:val="000000" w:themeColor="text1"/>
        </w:rPr>
        <w:lastRenderedPageBreak/>
        <w:t>As a relational database, entities in my database are connected using a number of relationships including one-to-one, one-to-many and many-to-many relationships. The students table and student records table are linked using a one-to-one relationship (Figure-1). This relationship indicates that one student can only have one record and one record can only be assigned to one student. This relationship allows us to access the data stored in the student record table easily.</w:t>
      </w:r>
    </w:p>
    <w:p w14:paraId="5D2CC4BE" w14:textId="77777777" w:rsidR="00397677" w:rsidRPr="00397677" w:rsidRDefault="00397677" w:rsidP="00397677">
      <w:pPr>
        <w:rPr>
          <w:color w:val="000000" w:themeColor="text1"/>
        </w:rPr>
      </w:pPr>
    </w:p>
    <w:p w14:paraId="1984A429" w14:textId="77777777" w:rsidR="00397677" w:rsidRPr="00397677" w:rsidRDefault="00397677" w:rsidP="00397677">
      <w:pPr>
        <w:rPr>
          <w:color w:val="000000" w:themeColor="text1"/>
        </w:rPr>
      </w:pPr>
      <w:r w:rsidRPr="00397677">
        <w:rPr>
          <w:color w:val="000000" w:themeColor="text1"/>
        </w:rPr>
        <w:t>The one-to-many relationship can be seen between the department table and the courses table (Figure-2). In this relationship, each department can have many courses. After defining this relationship, we can view all the courses in a department easily from the department table. This type of relationship also exists between the staff table and the course table (Figure-3).</w:t>
      </w:r>
    </w:p>
    <w:p w14:paraId="109A8B65" w14:textId="77777777" w:rsidR="00397677" w:rsidRPr="00397677" w:rsidRDefault="00397677" w:rsidP="00397677">
      <w:pPr>
        <w:rPr>
          <w:color w:val="000000" w:themeColor="text1"/>
        </w:rPr>
      </w:pPr>
    </w:p>
    <w:p w14:paraId="13E254A5" w14:textId="77777777" w:rsidR="00397677" w:rsidRPr="00397677" w:rsidRDefault="00397677" w:rsidP="00397677">
      <w:pPr>
        <w:rPr>
          <w:color w:val="000000" w:themeColor="text1"/>
        </w:rPr>
      </w:pPr>
      <w:r w:rsidRPr="00397677">
        <w:rPr>
          <w:color w:val="000000" w:themeColor="text1"/>
        </w:rPr>
        <w:t>On the other hand, a many-to-many relationship is defined between the course table and the student table (Figure-4). As the name implies, this relationship means one course can have many students and one student can study more than one course. It should be noted that this relationship cannot be set between two tables directly. Instead, we use what is called a conjunction table. In this relationship, the conjunction table is the course enrolment table. This table allows data in both tables to be matched using key fields.</w:t>
      </w:r>
    </w:p>
    <w:p w14:paraId="1BBBCCFD" w14:textId="5F355B1E" w:rsidR="00B56793" w:rsidRDefault="00B56793" w:rsidP="00C22BF5"/>
    <w:p w14:paraId="1CF57BF8" w14:textId="77777777" w:rsidR="003C2275" w:rsidRDefault="003C2275" w:rsidP="00C22BF5"/>
    <w:p w14:paraId="675D8A7E" w14:textId="77777777" w:rsidR="003C2275" w:rsidRDefault="003C2275" w:rsidP="003C2275">
      <w:pPr>
        <w:keepNext/>
      </w:pPr>
      <w:r w:rsidRPr="00195096">
        <w:rPr>
          <w:b/>
          <w:bCs/>
          <w:noProof/>
          <w:lang w:eastAsia="en-GB"/>
        </w:rPr>
        <w:drawing>
          <wp:inline distT="0" distB="0" distL="0" distR="0" wp14:anchorId="24025A83" wp14:editId="1299B443">
            <wp:extent cx="6858000" cy="735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735330"/>
                    </a:xfrm>
                    <a:prstGeom prst="rect">
                      <a:avLst/>
                    </a:prstGeom>
                  </pic:spPr>
                </pic:pic>
              </a:graphicData>
            </a:graphic>
          </wp:inline>
        </w:drawing>
      </w:r>
    </w:p>
    <w:p w14:paraId="38FF320F" w14:textId="1BD26405" w:rsidR="003C2275" w:rsidRPr="003C2275" w:rsidRDefault="003C2275" w:rsidP="003C2275">
      <w:pPr>
        <w:pStyle w:val="Caption"/>
        <w:jc w:val="center"/>
        <w:rPr>
          <w:sz w:val="22"/>
          <w:szCs w:val="22"/>
        </w:rPr>
      </w:pPr>
      <w:r w:rsidRPr="003C2275">
        <w:rPr>
          <w:sz w:val="20"/>
          <w:szCs w:val="20"/>
        </w:rPr>
        <w:t xml:space="preserve">Figure </w:t>
      </w:r>
      <w:r w:rsidRPr="003C2275">
        <w:rPr>
          <w:sz w:val="20"/>
          <w:szCs w:val="20"/>
        </w:rPr>
        <w:fldChar w:fldCharType="begin"/>
      </w:r>
      <w:r w:rsidRPr="003C2275">
        <w:rPr>
          <w:sz w:val="20"/>
          <w:szCs w:val="20"/>
        </w:rPr>
        <w:instrText xml:space="preserve"> SEQ Figure \* ARABIC </w:instrText>
      </w:r>
      <w:r w:rsidRPr="003C2275">
        <w:rPr>
          <w:sz w:val="20"/>
          <w:szCs w:val="20"/>
        </w:rPr>
        <w:fldChar w:fldCharType="separate"/>
      </w:r>
      <w:r>
        <w:rPr>
          <w:noProof/>
          <w:sz w:val="20"/>
          <w:szCs w:val="20"/>
        </w:rPr>
        <w:t>1</w:t>
      </w:r>
      <w:r w:rsidRPr="003C2275">
        <w:rPr>
          <w:sz w:val="20"/>
          <w:szCs w:val="20"/>
        </w:rPr>
        <w:fldChar w:fldCharType="end"/>
      </w:r>
    </w:p>
    <w:p w14:paraId="340EF517" w14:textId="77777777" w:rsidR="003C2275" w:rsidRDefault="003C2275" w:rsidP="00F62861"/>
    <w:p w14:paraId="760CF411" w14:textId="77777777" w:rsidR="003C2275" w:rsidRDefault="003C2275" w:rsidP="003C2275">
      <w:pPr>
        <w:keepNext/>
      </w:pPr>
      <w:r w:rsidRPr="003C2275">
        <w:rPr>
          <w:noProof/>
          <w:lang w:eastAsia="en-GB"/>
        </w:rPr>
        <w:drawing>
          <wp:inline distT="0" distB="0" distL="0" distR="0" wp14:anchorId="2BE3C738" wp14:editId="64D58C64">
            <wp:extent cx="6858000" cy="902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902335"/>
                    </a:xfrm>
                    <a:prstGeom prst="rect">
                      <a:avLst/>
                    </a:prstGeom>
                  </pic:spPr>
                </pic:pic>
              </a:graphicData>
            </a:graphic>
          </wp:inline>
        </w:drawing>
      </w:r>
    </w:p>
    <w:p w14:paraId="0D9D0EBB" w14:textId="0F8C2B34" w:rsidR="003C2275" w:rsidRPr="003C2275" w:rsidRDefault="003C2275" w:rsidP="003C2275">
      <w:pPr>
        <w:pStyle w:val="Caption"/>
        <w:jc w:val="center"/>
        <w:rPr>
          <w:sz w:val="20"/>
          <w:szCs w:val="20"/>
        </w:rPr>
      </w:pPr>
      <w:r w:rsidRPr="003C2275">
        <w:rPr>
          <w:sz w:val="20"/>
          <w:szCs w:val="20"/>
        </w:rPr>
        <w:t xml:space="preserve">Figure </w:t>
      </w:r>
      <w:r w:rsidRPr="003C2275">
        <w:rPr>
          <w:sz w:val="20"/>
          <w:szCs w:val="20"/>
        </w:rPr>
        <w:fldChar w:fldCharType="begin"/>
      </w:r>
      <w:r w:rsidRPr="003C2275">
        <w:rPr>
          <w:sz w:val="20"/>
          <w:szCs w:val="20"/>
        </w:rPr>
        <w:instrText xml:space="preserve"> SEQ Figure \* ARABIC </w:instrText>
      </w:r>
      <w:r w:rsidRPr="003C2275">
        <w:rPr>
          <w:sz w:val="20"/>
          <w:szCs w:val="20"/>
        </w:rPr>
        <w:fldChar w:fldCharType="separate"/>
      </w:r>
      <w:r>
        <w:rPr>
          <w:noProof/>
          <w:sz w:val="20"/>
          <w:szCs w:val="20"/>
        </w:rPr>
        <w:t>2</w:t>
      </w:r>
      <w:r w:rsidRPr="003C2275">
        <w:rPr>
          <w:sz w:val="20"/>
          <w:szCs w:val="20"/>
        </w:rPr>
        <w:fldChar w:fldCharType="end"/>
      </w:r>
    </w:p>
    <w:p w14:paraId="2B3630C2" w14:textId="77777777" w:rsidR="003C2275" w:rsidRDefault="003C2275" w:rsidP="003C2275">
      <w:pPr>
        <w:keepNext/>
      </w:pPr>
      <w:r>
        <w:rPr>
          <w:noProof/>
          <w:lang w:eastAsia="en-GB"/>
        </w:rPr>
        <w:drawing>
          <wp:inline distT="0" distB="0" distL="0" distR="0" wp14:anchorId="4C4C9A05" wp14:editId="7AA2E56C">
            <wp:extent cx="6858000" cy="820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820420"/>
                    </a:xfrm>
                    <a:prstGeom prst="rect">
                      <a:avLst/>
                    </a:prstGeom>
                  </pic:spPr>
                </pic:pic>
              </a:graphicData>
            </a:graphic>
          </wp:inline>
        </w:drawing>
      </w:r>
    </w:p>
    <w:p w14:paraId="4D891323" w14:textId="66833E6F" w:rsidR="003C2275" w:rsidRPr="003C2275" w:rsidRDefault="003C2275" w:rsidP="003C2275">
      <w:pPr>
        <w:pStyle w:val="Caption"/>
        <w:jc w:val="center"/>
        <w:rPr>
          <w:sz w:val="20"/>
          <w:szCs w:val="20"/>
        </w:rPr>
      </w:pPr>
      <w:r w:rsidRPr="003C2275">
        <w:rPr>
          <w:sz w:val="20"/>
          <w:szCs w:val="20"/>
        </w:rPr>
        <w:t xml:space="preserve">Figure </w:t>
      </w:r>
      <w:r w:rsidRPr="003C2275">
        <w:rPr>
          <w:sz w:val="20"/>
          <w:szCs w:val="20"/>
        </w:rPr>
        <w:fldChar w:fldCharType="begin"/>
      </w:r>
      <w:r w:rsidRPr="003C2275">
        <w:rPr>
          <w:sz w:val="20"/>
          <w:szCs w:val="20"/>
        </w:rPr>
        <w:instrText xml:space="preserve"> SEQ Figure \* ARABIC </w:instrText>
      </w:r>
      <w:r w:rsidRPr="003C2275">
        <w:rPr>
          <w:sz w:val="20"/>
          <w:szCs w:val="20"/>
        </w:rPr>
        <w:fldChar w:fldCharType="separate"/>
      </w:r>
      <w:r>
        <w:rPr>
          <w:noProof/>
          <w:sz w:val="20"/>
          <w:szCs w:val="20"/>
        </w:rPr>
        <w:t>3</w:t>
      </w:r>
      <w:r w:rsidRPr="003C2275">
        <w:rPr>
          <w:sz w:val="20"/>
          <w:szCs w:val="20"/>
        </w:rPr>
        <w:fldChar w:fldCharType="end"/>
      </w:r>
    </w:p>
    <w:p w14:paraId="62BA876F" w14:textId="77777777" w:rsidR="003C2275" w:rsidRDefault="003C2275" w:rsidP="00F62861"/>
    <w:p w14:paraId="064F3821" w14:textId="77777777" w:rsidR="003C2275" w:rsidRDefault="003C2275" w:rsidP="003C2275">
      <w:pPr>
        <w:keepNext/>
      </w:pPr>
      <w:r w:rsidRPr="00803FC3">
        <w:rPr>
          <w:b/>
          <w:bCs/>
          <w:noProof/>
          <w:lang w:eastAsia="en-GB"/>
        </w:rPr>
        <w:drawing>
          <wp:inline distT="0" distB="0" distL="0" distR="0" wp14:anchorId="123BC502" wp14:editId="0CDA3560">
            <wp:extent cx="6858000" cy="1090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090930"/>
                    </a:xfrm>
                    <a:prstGeom prst="rect">
                      <a:avLst/>
                    </a:prstGeom>
                  </pic:spPr>
                </pic:pic>
              </a:graphicData>
            </a:graphic>
          </wp:inline>
        </w:drawing>
      </w:r>
    </w:p>
    <w:p w14:paraId="647E4AC3" w14:textId="210C9832" w:rsidR="003C2275" w:rsidRPr="003C2275" w:rsidRDefault="003C2275" w:rsidP="003C2275">
      <w:pPr>
        <w:pStyle w:val="Caption"/>
        <w:jc w:val="center"/>
        <w:rPr>
          <w:sz w:val="20"/>
          <w:szCs w:val="20"/>
        </w:rPr>
      </w:pPr>
      <w:r w:rsidRPr="003C2275">
        <w:rPr>
          <w:sz w:val="20"/>
          <w:szCs w:val="20"/>
        </w:rPr>
        <w:t xml:space="preserve">Figure </w:t>
      </w:r>
      <w:r w:rsidRPr="003C2275">
        <w:rPr>
          <w:sz w:val="20"/>
          <w:szCs w:val="20"/>
        </w:rPr>
        <w:fldChar w:fldCharType="begin"/>
      </w:r>
      <w:r w:rsidRPr="003C2275">
        <w:rPr>
          <w:sz w:val="20"/>
          <w:szCs w:val="20"/>
        </w:rPr>
        <w:instrText xml:space="preserve"> SEQ Figure \* ARABIC </w:instrText>
      </w:r>
      <w:r w:rsidRPr="003C2275">
        <w:rPr>
          <w:sz w:val="20"/>
          <w:szCs w:val="20"/>
        </w:rPr>
        <w:fldChar w:fldCharType="separate"/>
      </w:r>
      <w:r w:rsidRPr="003C2275">
        <w:rPr>
          <w:noProof/>
          <w:sz w:val="20"/>
          <w:szCs w:val="20"/>
        </w:rPr>
        <w:t>4</w:t>
      </w:r>
      <w:r w:rsidRPr="003C2275">
        <w:rPr>
          <w:sz w:val="20"/>
          <w:szCs w:val="20"/>
        </w:rPr>
        <w:fldChar w:fldCharType="end"/>
      </w:r>
    </w:p>
    <w:bookmarkEnd w:id="5"/>
    <w:p w14:paraId="1738FFA9" w14:textId="65B0F153" w:rsidR="00F62861" w:rsidRDefault="00F62861" w:rsidP="00C22BF5"/>
    <w:p w14:paraId="5026F93C" w14:textId="023444D9" w:rsidR="003B054D" w:rsidRDefault="003B054D" w:rsidP="00C22BF5"/>
    <w:p w14:paraId="2A41E857" w14:textId="1A3AF0D7" w:rsidR="003B054D" w:rsidRDefault="00F6088D" w:rsidP="00C22BF5">
      <w:r>
        <w:t>One-to-many relationship between the students table and the Course enrolment table.</w:t>
      </w:r>
    </w:p>
    <w:p w14:paraId="6236350E" w14:textId="77777777" w:rsidR="00DC51AB" w:rsidRDefault="00DC51AB" w:rsidP="00C22BF5"/>
    <w:p w14:paraId="12710899" w14:textId="06556610" w:rsidR="00F62861" w:rsidRDefault="003B054D" w:rsidP="00C22BF5">
      <w:r w:rsidRPr="003B054D">
        <w:rPr>
          <w:noProof/>
          <w:lang w:eastAsia="en-GB"/>
        </w:rPr>
        <w:drawing>
          <wp:inline distT="0" distB="0" distL="0" distR="0" wp14:anchorId="15393381" wp14:editId="29754943">
            <wp:extent cx="6858000" cy="1215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215390"/>
                    </a:xfrm>
                    <a:prstGeom prst="rect">
                      <a:avLst/>
                    </a:prstGeom>
                  </pic:spPr>
                </pic:pic>
              </a:graphicData>
            </a:graphic>
          </wp:inline>
        </w:drawing>
      </w:r>
    </w:p>
    <w:p w14:paraId="22236263" w14:textId="549E48D4" w:rsidR="00B56793" w:rsidRDefault="00B56793" w:rsidP="00C22BF5"/>
    <w:p w14:paraId="575CD8B0" w14:textId="77777777" w:rsidR="00DC51AB" w:rsidRDefault="00DC51AB" w:rsidP="00C22BF5"/>
    <w:p w14:paraId="667D4AC3" w14:textId="6FAA00AA" w:rsidR="00B01C11" w:rsidRDefault="00B01C11" w:rsidP="00C22BF5"/>
    <w:p w14:paraId="69E1C314" w14:textId="42068EE5" w:rsidR="00B01C11" w:rsidRDefault="00B01C11" w:rsidP="00B01C11">
      <w:r>
        <w:t>One-to-many relationship between the students table and the club membership table.</w:t>
      </w:r>
    </w:p>
    <w:p w14:paraId="10A4B831" w14:textId="77777777" w:rsidR="00DC51AB" w:rsidRDefault="00DC51AB" w:rsidP="00B01C11"/>
    <w:p w14:paraId="16A1CBB3" w14:textId="7252C8E0" w:rsidR="00B56793" w:rsidRDefault="00B01C11" w:rsidP="00C22BF5">
      <w:r w:rsidRPr="00B01C11">
        <w:rPr>
          <w:noProof/>
          <w:lang w:eastAsia="en-GB"/>
        </w:rPr>
        <w:drawing>
          <wp:inline distT="0" distB="0" distL="0" distR="0" wp14:anchorId="6CF135FA" wp14:editId="2F5C14C8">
            <wp:extent cx="6858000" cy="1164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164590"/>
                    </a:xfrm>
                    <a:prstGeom prst="rect">
                      <a:avLst/>
                    </a:prstGeom>
                  </pic:spPr>
                </pic:pic>
              </a:graphicData>
            </a:graphic>
          </wp:inline>
        </w:drawing>
      </w:r>
    </w:p>
    <w:p w14:paraId="034457AB" w14:textId="5B650273" w:rsidR="00B56793" w:rsidRDefault="00B56793" w:rsidP="00C22BF5"/>
    <w:p w14:paraId="4D1BE3FF" w14:textId="1FF1B274" w:rsidR="00DC51AB" w:rsidRDefault="00DC51AB" w:rsidP="00C22BF5"/>
    <w:p w14:paraId="1657CFCE" w14:textId="77777777" w:rsidR="00DC51AB" w:rsidRDefault="00DC51AB" w:rsidP="00C22BF5"/>
    <w:p w14:paraId="54E4D54B" w14:textId="23C4F8CD" w:rsidR="00DC51AB" w:rsidRDefault="00DC51AB" w:rsidP="00DC51AB">
      <w:r>
        <w:t>One-to-many relationship between the club table and the club membership table.</w:t>
      </w:r>
    </w:p>
    <w:p w14:paraId="16D20EEC" w14:textId="139333A7" w:rsidR="00B56793" w:rsidRDefault="00B56793" w:rsidP="00C22BF5"/>
    <w:p w14:paraId="11313ED3" w14:textId="0134FFD3" w:rsidR="00B56793" w:rsidRDefault="00DC51AB" w:rsidP="00027C05">
      <w:pPr>
        <w:jc w:val="center"/>
      </w:pPr>
      <w:r w:rsidRPr="00DC51AB">
        <w:rPr>
          <w:noProof/>
          <w:lang w:eastAsia="en-GB"/>
        </w:rPr>
        <w:drawing>
          <wp:inline distT="0" distB="0" distL="0" distR="0" wp14:anchorId="6946E252" wp14:editId="44959351">
            <wp:extent cx="5712404" cy="137733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7466" cy="1383377"/>
                    </a:xfrm>
                    <a:prstGeom prst="rect">
                      <a:avLst/>
                    </a:prstGeom>
                  </pic:spPr>
                </pic:pic>
              </a:graphicData>
            </a:graphic>
          </wp:inline>
        </w:drawing>
      </w:r>
    </w:p>
    <w:p w14:paraId="2BAD3151" w14:textId="2E49B30A" w:rsidR="00B56793" w:rsidRDefault="00B56793" w:rsidP="00C22BF5"/>
    <w:p w14:paraId="5C664C77" w14:textId="78413A59" w:rsidR="00B56793" w:rsidRDefault="00B56793" w:rsidP="00C22BF5"/>
    <w:p w14:paraId="79686A7B" w14:textId="77777777" w:rsidR="00027C05" w:rsidRDefault="00027C05" w:rsidP="00C22BF5"/>
    <w:p w14:paraId="7F846C25" w14:textId="435934D9" w:rsidR="00027C05" w:rsidRDefault="00027C05" w:rsidP="00027C05">
      <w:r>
        <w:t xml:space="preserve">One-to-many relationship between the club table and the club </w:t>
      </w:r>
      <w:r w:rsidR="00F86B80">
        <w:t>events</w:t>
      </w:r>
      <w:r>
        <w:t xml:space="preserve"> table.</w:t>
      </w:r>
    </w:p>
    <w:p w14:paraId="28051905" w14:textId="77777777" w:rsidR="00027C05" w:rsidRDefault="00027C05" w:rsidP="00C22BF5"/>
    <w:p w14:paraId="4B463012" w14:textId="4F394AFC" w:rsidR="00B56793" w:rsidRDefault="00027C05" w:rsidP="00027C05">
      <w:pPr>
        <w:jc w:val="center"/>
      </w:pPr>
      <w:r w:rsidRPr="00027C05">
        <w:rPr>
          <w:noProof/>
          <w:lang w:eastAsia="en-GB"/>
        </w:rPr>
        <w:drawing>
          <wp:inline distT="0" distB="0" distL="0" distR="0" wp14:anchorId="63FE8C1F" wp14:editId="750A2866">
            <wp:extent cx="6858000" cy="1141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141730"/>
                    </a:xfrm>
                    <a:prstGeom prst="rect">
                      <a:avLst/>
                    </a:prstGeom>
                  </pic:spPr>
                </pic:pic>
              </a:graphicData>
            </a:graphic>
          </wp:inline>
        </w:drawing>
      </w:r>
    </w:p>
    <w:p w14:paraId="7A9920F5" w14:textId="5F925901" w:rsidR="00B56793" w:rsidRDefault="00B56793" w:rsidP="00C22BF5"/>
    <w:p w14:paraId="121D7DF7" w14:textId="77777777" w:rsidR="008379BE" w:rsidRDefault="008379BE" w:rsidP="008379BE"/>
    <w:p w14:paraId="1F98D919" w14:textId="77777777" w:rsidR="008379BE" w:rsidRDefault="008379BE" w:rsidP="008379BE"/>
    <w:p w14:paraId="5412A673" w14:textId="1774AC6F" w:rsidR="008379BE" w:rsidRDefault="008379BE" w:rsidP="008379BE">
      <w:r>
        <w:lastRenderedPageBreak/>
        <w:t xml:space="preserve">One-to-many relationship between the </w:t>
      </w:r>
      <w:r w:rsidR="00C70AEA">
        <w:t>course</w:t>
      </w:r>
      <w:r>
        <w:t xml:space="preserve"> table and the </w:t>
      </w:r>
      <w:r w:rsidR="00C70AEA">
        <w:t>assessment</w:t>
      </w:r>
      <w:r>
        <w:t xml:space="preserve"> table.</w:t>
      </w:r>
    </w:p>
    <w:p w14:paraId="0C6D5AE6" w14:textId="14C7B64B" w:rsidR="00B56793" w:rsidRDefault="00B56793" w:rsidP="00C22BF5"/>
    <w:p w14:paraId="5156B199" w14:textId="063B7C34" w:rsidR="006E4BD5" w:rsidRDefault="00C70AEA" w:rsidP="002016A6">
      <w:r w:rsidRPr="00C70AEA">
        <w:rPr>
          <w:noProof/>
          <w:lang w:eastAsia="en-GB"/>
        </w:rPr>
        <w:drawing>
          <wp:inline distT="0" distB="0" distL="0" distR="0" wp14:anchorId="7867751F" wp14:editId="2E65C725">
            <wp:extent cx="6858000" cy="76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763905"/>
                    </a:xfrm>
                    <a:prstGeom prst="rect">
                      <a:avLst/>
                    </a:prstGeom>
                  </pic:spPr>
                </pic:pic>
              </a:graphicData>
            </a:graphic>
          </wp:inline>
        </w:drawing>
      </w:r>
      <w:bookmarkStart w:id="9" w:name="_Toc70610109"/>
    </w:p>
    <w:p w14:paraId="3318990E" w14:textId="08E04FC5" w:rsidR="0034419E" w:rsidRDefault="0034419E" w:rsidP="002016A6"/>
    <w:p w14:paraId="2060E992" w14:textId="54B5191F" w:rsidR="0034419E" w:rsidRDefault="0034419E" w:rsidP="002016A6"/>
    <w:p w14:paraId="4291AD94" w14:textId="453FFB0C" w:rsidR="0034419E" w:rsidRDefault="0034419E" w:rsidP="0034419E">
      <w:pPr>
        <w:jc w:val="center"/>
      </w:pPr>
      <w:r w:rsidRPr="0034419E">
        <w:rPr>
          <w:noProof/>
          <w:lang w:eastAsia="en-GB"/>
        </w:rPr>
        <w:drawing>
          <wp:inline distT="0" distB="0" distL="0" distR="0" wp14:anchorId="428EC4B7" wp14:editId="4461AD07">
            <wp:extent cx="6858000" cy="3663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663315"/>
                    </a:xfrm>
                    <a:prstGeom prst="rect">
                      <a:avLst/>
                    </a:prstGeom>
                  </pic:spPr>
                </pic:pic>
              </a:graphicData>
            </a:graphic>
          </wp:inline>
        </w:drawing>
      </w:r>
    </w:p>
    <w:p w14:paraId="1570D34E" w14:textId="77777777" w:rsidR="0034419E" w:rsidRDefault="0034419E" w:rsidP="002016A6"/>
    <w:p w14:paraId="62F56993" w14:textId="77777777" w:rsidR="00941937" w:rsidRPr="006E4BD5" w:rsidRDefault="00941937" w:rsidP="006E4BD5"/>
    <w:p w14:paraId="57F4108E" w14:textId="77E2BB46" w:rsidR="006E4474" w:rsidRDefault="00E442B2" w:rsidP="000E3895">
      <w:pPr>
        <w:pStyle w:val="Heading1"/>
        <w:jc w:val="left"/>
        <w:rPr>
          <w:rFonts w:asciiTheme="majorBidi" w:hAnsiTheme="majorBidi" w:cstheme="majorBidi"/>
          <w:color w:val="000000" w:themeColor="text1"/>
          <w:sz w:val="24"/>
          <w:szCs w:val="24"/>
        </w:rPr>
      </w:pPr>
      <w:r w:rsidRPr="009E78C7">
        <w:rPr>
          <w:rFonts w:asciiTheme="majorBidi" w:hAnsiTheme="majorBidi" w:cstheme="majorBidi"/>
          <w:color w:val="000000" w:themeColor="text1"/>
          <w:sz w:val="24"/>
          <w:szCs w:val="24"/>
        </w:rPr>
        <w:t>2.3</w:t>
      </w:r>
      <w:r w:rsidR="00C97D82">
        <w:rPr>
          <w:rFonts w:asciiTheme="majorBidi" w:hAnsiTheme="majorBidi" w:cstheme="majorBidi"/>
          <w:color w:val="000000" w:themeColor="text1"/>
          <w:sz w:val="24"/>
          <w:szCs w:val="24"/>
        </w:rPr>
        <w:t>-1</w:t>
      </w:r>
      <w:r w:rsidRPr="009E78C7">
        <w:rPr>
          <w:rFonts w:asciiTheme="majorBidi" w:hAnsiTheme="majorBidi" w:cstheme="majorBidi"/>
          <w:color w:val="000000" w:themeColor="text1"/>
          <w:sz w:val="24"/>
          <w:szCs w:val="24"/>
        </w:rPr>
        <w:t xml:space="preserve"> Explain the term ‘normalisation’.</w:t>
      </w:r>
      <w:bookmarkEnd w:id="9"/>
    </w:p>
    <w:p w14:paraId="122548A2" w14:textId="0195FC29" w:rsidR="000E3895" w:rsidRDefault="000E3895" w:rsidP="000E3895"/>
    <w:p w14:paraId="1892133F" w14:textId="42A881D6" w:rsidR="000E69C7" w:rsidRDefault="000E69C7" w:rsidP="000E69C7">
      <w:r w:rsidRPr="000E69C7">
        <w:t xml:space="preserve">Normalization is an essential notion in database systems. Although there are many definitions for normalization, it can be comprehensively explained as a set of processes aimed to minimize data redundancy (unnecessary duplication of data). But why do we need to reduce data redundancy? When a database contains unnecessary duplication of data, conflicting data can occur which in turn results in data inconsistency. If a database is not normalized, it is more likely to encounter complications when deleting, updating </w:t>
      </w:r>
      <w:r w:rsidR="00A04470">
        <w:t>or</w:t>
      </w:r>
      <w:r w:rsidRPr="000E69C7">
        <w:t xml:space="preserve"> inserting new data. Additionally, normalizing data can optimize memory effectiveness and allow for a faster search for data. There are three types (levels) of normalization forms, 1</w:t>
      </w:r>
      <w:r w:rsidRPr="000E69C7">
        <w:rPr>
          <w:vertAlign w:val="superscript"/>
        </w:rPr>
        <w:t>st</w:t>
      </w:r>
      <w:r w:rsidRPr="000E69C7">
        <w:t xml:space="preserve"> normal form, 2</w:t>
      </w:r>
      <w:r w:rsidRPr="000E69C7">
        <w:rPr>
          <w:vertAlign w:val="superscript"/>
        </w:rPr>
        <w:t>nd</w:t>
      </w:r>
      <w:r w:rsidRPr="000E69C7">
        <w:t xml:space="preserve"> normal form, and 3</w:t>
      </w:r>
      <w:r w:rsidRPr="000E69C7">
        <w:rPr>
          <w:vertAlign w:val="superscript"/>
        </w:rPr>
        <w:t>rd</w:t>
      </w:r>
      <w:r w:rsidRPr="000E69C7">
        <w:t xml:space="preserve"> normal form.</w:t>
      </w:r>
    </w:p>
    <w:p w14:paraId="398A1B26" w14:textId="024044FE" w:rsidR="00BA75CD" w:rsidRDefault="00BA75CD" w:rsidP="000E3895"/>
    <w:p w14:paraId="76A382FC" w14:textId="79E4FF06" w:rsidR="00BA75CD" w:rsidRDefault="00BA75CD" w:rsidP="000E3895"/>
    <w:p w14:paraId="6118754D" w14:textId="0258E903" w:rsidR="00BA75CD" w:rsidRDefault="00BA75CD" w:rsidP="000E3895"/>
    <w:p w14:paraId="27EFC9FE" w14:textId="3524EE11" w:rsidR="00BA75CD" w:rsidRDefault="00BA75CD" w:rsidP="000E3895"/>
    <w:p w14:paraId="64CDD605" w14:textId="47986179" w:rsidR="00BA75CD" w:rsidRDefault="00BA75CD" w:rsidP="000E3895"/>
    <w:p w14:paraId="3BE028C3" w14:textId="21889776" w:rsidR="00BA75CD" w:rsidRDefault="00BA75CD" w:rsidP="000E3895"/>
    <w:p w14:paraId="10273C72" w14:textId="4C46AC31" w:rsidR="00BA75CD" w:rsidRDefault="00BA75CD" w:rsidP="000E3895"/>
    <w:p w14:paraId="4E48B847" w14:textId="56D26BE2" w:rsidR="00BA75CD" w:rsidRDefault="00BA75CD" w:rsidP="000E3895"/>
    <w:p w14:paraId="5B3E83FC" w14:textId="064BACD2" w:rsidR="00BA75CD" w:rsidRDefault="00BA75CD" w:rsidP="000E3895">
      <w:r>
        <w:lastRenderedPageBreak/>
        <w:t>1</w:t>
      </w:r>
      <w:r w:rsidRPr="00BA75CD">
        <w:rPr>
          <w:vertAlign w:val="superscript"/>
        </w:rPr>
        <w:t>st</w:t>
      </w:r>
      <w:r>
        <w:t xml:space="preserve"> Normal Form (1</w:t>
      </w:r>
      <w:r w:rsidRPr="00BA75CD">
        <w:rPr>
          <w:vertAlign w:val="superscript"/>
        </w:rPr>
        <w:t>st</w:t>
      </w:r>
      <w:r>
        <w:t xml:space="preserve"> NF)</w:t>
      </w:r>
    </w:p>
    <w:p w14:paraId="1F4FFE40" w14:textId="5AD9A6C1" w:rsidR="00C86F8E" w:rsidRDefault="00C86F8E" w:rsidP="000E3895"/>
    <w:p w14:paraId="41850ABC" w14:textId="69C79E00" w:rsidR="000E69C7" w:rsidRDefault="000E69C7" w:rsidP="000E69C7">
      <w:r w:rsidRPr="000E69C7">
        <w:t>The 1</w:t>
      </w:r>
      <w:r w:rsidRPr="000E69C7">
        <w:rPr>
          <w:vertAlign w:val="superscript"/>
        </w:rPr>
        <w:t>st</w:t>
      </w:r>
      <w:r w:rsidRPr="000E69C7">
        <w:t xml:space="preserve"> normal form must meet some rules. Firstly, each column should contain atomic values. For example, one field must not contain both the first and last name. The second rule states that data in a column should maintain the same type. For example, a column for data of birth should not contain a name. Moreover, the column designated with names must also have varying names.</w:t>
      </w:r>
    </w:p>
    <w:p w14:paraId="40C54E4E" w14:textId="6C59DDA0" w:rsidR="00CC0073" w:rsidRDefault="00CC0073" w:rsidP="000E3895"/>
    <w:p w14:paraId="598850D8" w14:textId="5D9259C4" w:rsidR="00297B87" w:rsidRDefault="00297B87" w:rsidP="000E3895"/>
    <w:p w14:paraId="62390089" w14:textId="04D6F95E" w:rsidR="00CC0073" w:rsidRDefault="00297B87" w:rsidP="00297B87">
      <w:r>
        <w:t>Before normalization</w:t>
      </w:r>
      <w:r w:rsidR="00AC50DE">
        <w:t xml:space="preserve"> (</w:t>
      </w:r>
      <w:r w:rsidR="0039599B" w:rsidRPr="0039599B">
        <w:rPr>
          <w:rFonts w:asciiTheme="majorBidi" w:hAnsiTheme="majorBidi" w:cstheme="majorBidi"/>
        </w:rPr>
        <w:t>0</w:t>
      </w:r>
      <w:r w:rsidR="00127CFF">
        <w:rPr>
          <w:rFonts w:asciiTheme="majorBidi" w:hAnsiTheme="majorBidi" w:cstheme="majorBidi"/>
        </w:rPr>
        <w:t xml:space="preserve"> </w:t>
      </w:r>
      <w:r w:rsidR="00AC50DE">
        <w:t>NF)</w:t>
      </w:r>
    </w:p>
    <w:p w14:paraId="60CE85E3" w14:textId="77777777" w:rsidR="00297B87" w:rsidRDefault="00297B87" w:rsidP="00297B87"/>
    <w:tbl>
      <w:tblPr>
        <w:tblStyle w:val="GridTable1Light"/>
        <w:tblW w:w="10639" w:type="dxa"/>
        <w:tblLook w:val="04A0" w:firstRow="1" w:lastRow="0" w:firstColumn="1" w:lastColumn="0" w:noHBand="0" w:noVBand="1"/>
      </w:tblPr>
      <w:tblGrid>
        <w:gridCol w:w="2713"/>
        <w:gridCol w:w="2837"/>
        <w:gridCol w:w="2683"/>
        <w:gridCol w:w="2406"/>
      </w:tblGrid>
      <w:tr w:rsidR="00E076C6" w14:paraId="65DA2252" w14:textId="770EF878" w:rsidTr="006761ED">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713" w:type="dxa"/>
          </w:tcPr>
          <w:p w14:paraId="7BFED289" w14:textId="4E819CF3" w:rsidR="00E076C6" w:rsidRDefault="00E076C6" w:rsidP="00E076C6">
            <w:pPr>
              <w:jc w:val="center"/>
            </w:pPr>
            <w:r>
              <w:t>Student Name</w:t>
            </w:r>
          </w:p>
        </w:tc>
        <w:tc>
          <w:tcPr>
            <w:tcW w:w="2837" w:type="dxa"/>
          </w:tcPr>
          <w:p w14:paraId="79DFC455" w14:textId="769E44F2" w:rsidR="00E076C6" w:rsidRDefault="00E076C6" w:rsidP="00E076C6">
            <w:pPr>
              <w:jc w:val="center"/>
              <w:cnfStyle w:val="100000000000" w:firstRow="1" w:lastRow="0" w:firstColumn="0" w:lastColumn="0" w:oddVBand="0" w:evenVBand="0" w:oddHBand="0" w:evenHBand="0" w:firstRowFirstColumn="0" w:firstRowLastColumn="0" w:lastRowFirstColumn="0" w:lastRowLastColumn="0"/>
            </w:pPr>
            <w:r>
              <w:t>Date of Birth</w:t>
            </w:r>
          </w:p>
        </w:tc>
        <w:tc>
          <w:tcPr>
            <w:tcW w:w="2683" w:type="dxa"/>
          </w:tcPr>
          <w:p w14:paraId="187BE6BE" w14:textId="5796D12D" w:rsidR="00E076C6" w:rsidRDefault="00E076C6" w:rsidP="00E076C6">
            <w:pPr>
              <w:jc w:val="center"/>
              <w:cnfStyle w:val="100000000000" w:firstRow="1" w:lastRow="0" w:firstColumn="0" w:lastColumn="0" w:oddVBand="0" w:evenVBand="0" w:oddHBand="0" w:evenHBand="0" w:firstRowFirstColumn="0" w:firstRowLastColumn="0" w:lastRowFirstColumn="0" w:lastRowLastColumn="0"/>
            </w:pPr>
            <w:r>
              <w:t>Course</w:t>
            </w:r>
          </w:p>
        </w:tc>
        <w:tc>
          <w:tcPr>
            <w:tcW w:w="2406" w:type="dxa"/>
          </w:tcPr>
          <w:p w14:paraId="495113BB" w14:textId="158BC5F4" w:rsidR="00E076C6" w:rsidRDefault="00E076C6" w:rsidP="00E076C6">
            <w:pPr>
              <w:jc w:val="center"/>
              <w:cnfStyle w:val="100000000000" w:firstRow="1" w:lastRow="0" w:firstColumn="0" w:lastColumn="0" w:oddVBand="0" w:evenVBand="0" w:oddHBand="0" w:evenHBand="0" w:firstRowFirstColumn="0" w:firstRowLastColumn="0" w:lastRowFirstColumn="0" w:lastRowLastColumn="0"/>
            </w:pPr>
            <w:r>
              <w:t>Subject</w:t>
            </w:r>
          </w:p>
        </w:tc>
      </w:tr>
      <w:tr w:rsidR="00E076C6" w14:paraId="724887DB" w14:textId="1D39D9DC" w:rsidTr="006761ED">
        <w:trPr>
          <w:trHeight w:val="491"/>
        </w:trPr>
        <w:tc>
          <w:tcPr>
            <w:cnfStyle w:val="001000000000" w:firstRow="0" w:lastRow="0" w:firstColumn="1" w:lastColumn="0" w:oddVBand="0" w:evenVBand="0" w:oddHBand="0" w:evenHBand="0" w:firstRowFirstColumn="0" w:firstRowLastColumn="0" w:lastRowFirstColumn="0" w:lastRowLastColumn="0"/>
            <w:tcW w:w="2713" w:type="dxa"/>
          </w:tcPr>
          <w:p w14:paraId="113BCB20" w14:textId="69EF427D" w:rsidR="00E076C6" w:rsidRPr="00F87070" w:rsidRDefault="00E076C6" w:rsidP="00E076C6">
            <w:pPr>
              <w:rPr>
                <w:b w:val="0"/>
                <w:bCs w:val="0"/>
              </w:rPr>
            </w:pPr>
            <w:r w:rsidRPr="00F87070">
              <w:rPr>
                <w:b w:val="0"/>
                <w:bCs w:val="0"/>
              </w:rPr>
              <w:t>Mila Smith</w:t>
            </w:r>
          </w:p>
        </w:tc>
        <w:tc>
          <w:tcPr>
            <w:tcW w:w="2837" w:type="dxa"/>
          </w:tcPr>
          <w:p w14:paraId="3DEC57E0" w14:textId="5DC6D64A" w:rsidR="00E076C6" w:rsidRDefault="00E076C6" w:rsidP="00E076C6">
            <w:pPr>
              <w:cnfStyle w:val="000000000000" w:firstRow="0" w:lastRow="0" w:firstColumn="0" w:lastColumn="0" w:oddVBand="0" w:evenVBand="0" w:oddHBand="0" w:evenHBand="0" w:firstRowFirstColumn="0" w:firstRowLastColumn="0" w:lastRowFirstColumn="0" w:lastRowLastColumn="0"/>
            </w:pPr>
            <w:r>
              <w:t>01/02/2001</w:t>
            </w:r>
          </w:p>
        </w:tc>
        <w:tc>
          <w:tcPr>
            <w:tcW w:w="2683" w:type="dxa"/>
          </w:tcPr>
          <w:p w14:paraId="2EF410A1" w14:textId="045878F6" w:rsidR="00E076C6" w:rsidRDefault="00E076C6" w:rsidP="00E076C6">
            <w:pPr>
              <w:cnfStyle w:val="000000000000" w:firstRow="0" w:lastRow="0" w:firstColumn="0" w:lastColumn="0" w:oddVBand="0" w:evenVBand="0" w:oddHBand="0" w:evenHBand="0" w:firstRowFirstColumn="0" w:firstRowLastColumn="0" w:lastRowFirstColumn="0" w:lastRowLastColumn="0"/>
            </w:pPr>
            <w:r>
              <w:t>A level, GCSE</w:t>
            </w:r>
          </w:p>
        </w:tc>
        <w:tc>
          <w:tcPr>
            <w:tcW w:w="2406" w:type="dxa"/>
          </w:tcPr>
          <w:p w14:paraId="23CC4018" w14:textId="2E35E980" w:rsidR="00E076C6" w:rsidRDefault="00E076C6" w:rsidP="00E076C6">
            <w:pPr>
              <w:cnfStyle w:val="000000000000" w:firstRow="0" w:lastRow="0" w:firstColumn="0" w:lastColumn="0" w:oddVBand="0" w:evenVBand="0" w:oddHBand="0" w:evenHBand="0" w:firstRowFirstColumn="0" w:firstRowLastColumn="0" w:lastRowFirstColumn="0" w:lastRowLastColumn="0"/>
            </w:pPr>
            <w:r>
              <w:t>Math</w:t>
            </w:r>
          </w:p>
        </w:tc>
      </w:tr>
      <w:tr w:rsidR="00E076C6" w14:paraId="6DF1B247" w14:textId="545610F4" w:rsidTr="006761ED">
        <w:trPr>
          <w:trHeight w:val="491"/>
        </w:trPr>
        <w:tc>
          <w:tcPr>
            <w:cnfStyle w:val="001000000000" w:firstRow="0" w:lastRow="0" w:firstColumn="1" w:lastColumn="0" w:oddVBand="0" w:evenVBand="0" w:oddHBand="0" w:evenHBand="0" w:firstRowFirstColumn="0" w:firstRowLastColumn="0" w:lastRowFirstColumn="0" w:lastRowLastColumn="0"/>
            <w:tcW w:w="2713" w:type="dxa"/>
          </w:tcPr>
          <w:p w14:paraId="47C272F7" w14:textId="47035EFB" w:rsidR="00E076C6" w:rsidRPr="00F87070" w:rsidRDefault="00E076C6" w:rsidP="00E076C6">
            <w:pPr>
              <w:rPr>
                <w:b w:val="0"/>
                <w:bCs w:val="0"/>
              </w:rPr>
            </w:pPr>
            <w:r w:rsidRPr="00F87070">
              <w:rPr>
                <w:b w:val="0"/>
                <w:bCs w:val="0"/>
              </w:rPr>
              <w:t>Jack Jones</w:t>
            </w:r>
          </w:p>
        </w:tc>
        <w:tc>
          <w:tcPr>
            <w:tcW w:w="2837" w:type="dxa"/>
          </w:tcPr>
          <w:p w14:paraId="09C14DCB" w14:textId="2F8D3852" w:rsidR="00E076C6" w:rsidRDefault="00E076C6" w:rsidP="00E076C6">
            <w:pPr>
              <w:cnfStyle w:val="000000000000" w:firstRow="0" w:lastRow="0" w:firstColumn="0" w:lastColumn="0" w:oddVBand="0" w:evenVBand="0" w:oddHBand="0" w:evenHBand="0" w:firstRowFirstColumn="0" w:firstRowLastColumn="0" w:lastRowFirstColumn="0" w:lastRowLastColumn="0"/>
            </w:pPr>
            <w:r>
              <w:t>30/05/2000</w:t>
            </w:r>
          </w:p>
        </w:tc>
        <w:tc>
          <w:tcPr>
            <w:tcW w:w="2683" w:type="dxa"/>
          </w:tcPr>
          <w:p w14:paraId="57D212FA" w14:textId="0FCD3759" w:rsidR="00E076C6" w:rsidRDefault="00E076C6" w:rsidP="00E076C6">
            <w:pPr>
              <w:cnfStyle w:val="000000000000" w:firstRow="0" w:lastRow="0" w:firstColumn="0" w:lastColumn="0" w:oddVBand="0" w:evenVBand="0" w:oddHBand="0" w:evenHBand="0" w:firstRowFirstColumn="0" w:firstRowLastColumn="0" w:lastRowFirstColumn="0" w:lastRowLastColumn="0"/>
            </w:pPr>
            <w:r>
              <w:t>Access course, GCSE</w:t>
            </w:r>
          </w:p>
        </w:tc>
        <w:tc>
          <w:tcPr>
            <w:tcW w:w="2406" w:type="dxa"/>
          </w:tcPr>
          <w:p w14:paraId="045BAF84" w14:textId="654B8E64" w:rsidR="00E076C6" w:rsidRDefault="00E076C6" w:rsidP="00E076C6">
            <w:pPr>
              <w:cnfStyle w:val="000000000000" w:firstRow="0" w:lastRow="0" w:firstColumn="0" w:lastColumn="0" w:oddVBand="0" w:evenVBand="0" w:oddHBand="0" w:evenHBand="0" w:firstRowFirstColumn="0" w:firstRowLastColumn="0" w:lastRowFirstColumn="0" w:lastRowLastColumn="0"/>
            </w:pPr>
            <w:r>
              <w:t>IT</w:t>
            </w:r>
          </w:p>
        </w:tc>
      </w:tr>
      <w:tr w:rsidR="00E076C6" w14:paraId="2794415E" w14:textId="04DD9F17" w:rsidTr="006761ED">
        <w:trPr>
          <w:trHeight w:val="491"/>
        </w:trPr>
        <w:tc>
          <w:tcPr>
            <w:cnfStyle w:val="001000000000" w:firstRow="0" w:lastRow="0" w:firstColumn="1" w:lastColumn="0" w:oddVBand="0" w:evenVBand="0" w:oddHBand="0" w:evenHBand="0" w:firstRowFirstColumn="0" w:firstRowLastColumn="0" w:lastRowFirstColumn="0" w:lastRowLastColumn="0"/>
            <w:tcW w:w="2713" w:type="dxa"/>
          </w:tcPr>
          <w:p w14:paraId="063E208F" w14:textId="24731F5A" w:rsidR="00E076C6" w:rsidRPr="00F87070" w:rsidRDefault="00E076C6" w:rsidP="00E076C6">
            <w:pPr>
              <w:rPr>
                <w:b w:val="0"/>
                <w:bCs w:val="0"/>
              </w:rPr>
            </w:pPr>
            <w:r w:rsidRPr="00F87070">
              <w:rPr>
                <w:b w:val="0"/>
                <w:bCs w:val="0"/>
              </w:rPr>
              <w:t>Aria Williams</w:t>
            </w:r>
          </w:p>
        </w:tc>
        <w:tc>
          <w:tcPr>
            <w:tcW w:w="2837" w:type="dxa"/>
          </w:tcPr>
          <w:p w14:paraId="1873B224" w14:textId="610EA842" w:rsidR="00E076C6" w:rsidRDefault="00E076C6" w:rsidP="00E076C6">
            <w:pPr>
              <w:cnfStyle w:val="000000000000" w:firstRow="0" w:lastRow="0" w:firstColumn="0" w:lastColumn="0" w:oddVBand="0" w:evenVBand="0" w:oddHBand="0" w:evenHBand="0" w:firstRowFirstColumn="0" w:firstRowLastColumn="0" w:lastRowFirstColumn="0" w:lastRowLastColumn="0"/>
            </w:pPr>
            <w:r>
              <w:t>January 2003</w:t>
            </w:r>
          </w:p>
        </w:tc>
        <w:tc>
          <w:tcPr>
            <w:tcW w:w="2683" w:type="dxa"/>
          </w:tcPr>
          <w:p w14:paraId="2985DEA7" w14:textId="78B8D19F" w:rsidR="00E076C6" w:rsidRDefault="00E076C6" w:rsidP="00E076C6">
            <w:pPr>
              <w:cnfStyle w:val="000000000000" w:firstRow="0" w:lastRow="0" w:firstColumn="0" w:lastColumn="0" w:oddVBand="0" w:evenVBand="0" w:oddHBand="0" w:evenHBand="0" w:firstRowFirstColumn="0" w:firstRowLastColumn="0" w:lastRowFirstColumn="0" w:lastRowLastColumn="0"/>
            </w:pPr>
            <w:r>
              <w:t>GCSE</w:t>
            </w:r>
          </w:p>
        </w:tc>
        <w:tc>
          <w:tcPr>
            <w:tcW w:w="2406" w:type="dxa"/>
          </w:tcPr>
          <w:p w14:paraId="780784DA" w14:textId="1EA289B1" w:rsidR="00E076C6" w:rsidRDefault="00E076C6" w:rsidP="00E076C6">
            <w:pPr>
              <w:cnfStyle w:val="000000000000" w:firstRow="0" w:lastRow="0" w:firstColumn="0" w:lastColumn="0" w:oddVBand="0" w:evenVBand="0" w:oddHBand="0" w:evenHBand="0" w:firstRowFirstColumn="0" w:firstRowLastColumn="0" w:lastRowFirstColumn="0" w:lastRowLastColumn="0"/>
            </w:pPr>
            <w:r>
              <w:t>English</w:t>
            </w:r>
          </w:p>
        </w:tc>
      </w:tr>
    </w:tbl>
    <w:p w14:paraId="23733568" w14:textId="205D8BD6" w:rsidR="00CC0073" w:rsidRDefault="00CC0073" w:rsidP="000E3895"/>
    <w:p w14:paraId="3FCA51EE" w14:textId="270C3C09" w:rsidR="00297B87" w:rsidRDefault="00297B87" w:rsidP="000E3895"/>
    <w:p w14:paraId="5021A5CD" w14:textId="5B2E9D2E" w:rsidR="00297B87" w:rsidRDefault="00297B87" w:rsidP="00297B87">
      <w:r>
        <w:t>After normalization</w:t>
      </w:r>
      <w:r w:rsidR="009D5300">
        <w:t xml:space="preserve"> (1</w:t>
      </w:r>
      <w:r w:rsidR="009D5300" w:rsidRPr="00BA75CD">
        <w:rPr>
          <w:vertAlign w:val="superscript"/>
        </w:rPr>
        <w:t>st</w:t>
      </w:r>
      <w:r w:rsidR="009D5300">
        <w:t xml:space="preserve"> NF)</w:t>
      </w:r>
    </w:p>
    <w:p w14:paraId="121F26D6" w14:textId="77777777" w:rsidR="00297B87" w:rsidRDefault="00297B87" w:rsidP="000E3895"/>
    <w:tbl>
      <w:tblPr>
        <w:tblStyle w:val="GridTable1Light"/>
        <w:tblW w:w="0" w:type="auto"/>
        <w:tblLook w:val="04A0" w:firstRow="1" w:lastRow="0" w:firstColumn="1" w:lastColumn="0" w:noHBand="0" w:noVBand="1"/>
      </w:tblPr>
      <w:tblGrid>
        <w:gridCol w:w="2014"/>
        <w:gridCol w:w="1977"/>
        <w:gridCol w:w="2509"/>
        <w:gridCol w:w="2121"/>
        <w:gridCol w:w="1948"/>
      </w:tblGrid>
      <w:tr w:rsidR="00E076C6" w14:paraId="703CDC97" w14:textId="2BB7A764" w:rsidTr="00E076C6">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014" w:type="dxa"/>
          </w:tcPr>
          <w:p w14:paraId="0637D6B2" w14:textId="7EB237D0" w:rsidR="00E076C6" w:rsidRDefault="00E076C6" w:rsidP="00E818BF">
            <w:pPr>
              <w:jc w:val="center"/>
            </w:pPr>
            <w:r>
              <w:t>First name</w:t>
            </w:r>
          </w:p>
        </w:tc>
        <w:tc>
          <w:tcPr>
            <w:tcW w:w="1977" w:type="dxa"/>
          </w:tcPr>
          <w:p w14:paraId="5841DD2B" w14:textId="08A0A8FF" w:rsidR="00E076C6" w:rsidRDefault="00E076C6" w:rsidP="00E818BF">
            <w:pPr>
              <w:jc w:val="center"/>
              <w:cnfStyle w:val="100000000000" w:firstRow="1" w:lastRow="0" w:firstColumn="0" w:lastColumn="0" w:oddVBand="0" w:evenVBand="0" w:oddHBand="0" w:evenHBand="0" w:firstRowFirstColumn="0" w:firstRowLastColumn="0" w:lastRowFirstColumn="0" w:lastRowLastColumn="0"/>
            </w:pPr>
            <w:r>
              <w:t>Last name</w:t>
            </w:r>
          </w:p>
        </w:tc>
        <w:tc>
          <w:tcPr>
            <w:tcW w:w="2509" w:type="dxa"/>
          </w:tcPr>
          <w:p w14:paraId="27341E84" w14:textId="5BA4B1B2" w:rsidR="00E076C6" w:rsidRDefault="00E076C6" w:rsidP="00E818BF">
            <w:pPr>
              <w:jc w:val="center"/>
              <w:cnfStyle w:val="100000000000" w:firstRow="1" w:lastRow="0" w:firstColumn="0" w:lastColumn="0" w:oddVBand="0" w:evenVBand="0" w:oddHBand="0" w:evenHBand="0" w:firstRowFirstColumn="0" w:firstRowLastColumn="0" w:lastRowFirstColumn="0" w:lastRowLastColumn="0"/>
            </w:pPr>
            <w:r>
              <w:t>Date of Birth</w:t>
            </w:r>
          </w:p>
        </w:tc>
        <w:tc>
          <w:tcPr>
            <w:tcW w:w="2121" w:type="dxa"/>
          </w:tcPr>
          <w:p w14:paraId="15837C1B" w14:textId="77777777" w:rsidR="00E076C6" w:rsidRDefault="00E076C6" w:rsidP="00E818BF">
            <w:pPr>
              <w:jc w:val="center"/>
              <w:cnfStyle w:val="100000000000" w:firstRow="1" w:lastRow="0" w:firstColumn="0" w:lastColumn="0" w:oddVBand="0" w:evenVBand="0" w:oddHBand="0" w:evenHBand="0" w:firstRowFirstColumn="0" w:firstRowLastColumn="0" w:lastRowFirstColumn="0" w:lastRowLastColumn="0"/>
            </w:pPr>
            <w:r>
              <w:t>Course</w:t>
            </w:r>
          </w:p>
        </w:tc>
        <w:tc>
          <w:tcPr>
            <w:tcW w:w="1948" w:type="dxa"/>
          </w:tcPr>
          <w:p w14:paraId="5DF9DEC8" w14:textId="7F203AE8" w:rsidR="00E076C6" w:rsidRDefault="00E076C6" w:rsidP="00E818BF">
            <w:pPr>
              <w:jc w:val="center"/>
              <w:cnfStyle w:val="100000000000" w:firstRow="1" w:lastRow="0" w:firstColumn="0" w:lastColumn="0" w:oddVBand="0" w:evenVBand="0" w:oddHBand="0" w:evenHBand="0" w:firstRowFirstColumn="0" w:firstRowLastColumn="0" w:lastRowFirstColumn="0" w:lastRowLastColumn="0"/>
            </w:pPr>
            <w:r>
              <w:t>Subject</w:t>
            </w:r>
          </w:p>
        </w:tc>
      </w:tr>
      <w:tr w:rsidR="00E076C6" w14:paraId="771E7340" w14:textId="138618F1" w:rsidTr="00E076C6">
        <w:trPr>
          <w:trHeight w:val="376"/>
        </w:trPr>
        <w:tc>
          <w:tcPr>
            <w:cnfStyle w:val="001000000000" w:firstRow="0" w:lastRow="0" w:firstColumn="1" w:lastColumn="0" w:oddVBand="0" w:evenVBand="0" w:oddHBand="0" w:evenHBand="0" w:firstRowFirstColumn="0" w:firstRowLastColumn="0" w:lastRowFirstColumn="0" w:lastRowLastColumn="0"/>
            <w:tcW w:w="2014" w:type="dxa"/>
          </w:tcPr>
          <w:p w14:paraId="71A59B01" w14:textId="443BE26F" w:rsidR="00E076C6" w:rsidRPr="00F87070" w:rsidRDefault="00E076C6" w:rsidP="00E818BF">
            <w:pPr>
              <w:rPr>
                <w:b w:val="0"/>
                <w:bCs w:val="0"/>
              </w:rPr>
            </w:pPr>
            <w:r w:rsidRPr="00F87070">
              <w:rPr>
                <w:b w:val="0"/>
                <w:bCs w:val="0"/>
              </w:rPr>
              <w:t xml:space="preserve">Mila </w:t>
            </w:r>
          </w:p>
        </w:tc>
        <w:tc>
          <w:tcPr>
            <w:tcW w:w="1977" w:type="dxa"/>
          </w:tcPr>
          <w:p w14:paraId="1E64360F" w14:textId="486A8EAC" w:rsidR="00E076C6" w:rsidRDefault="00E076C6" w:rsidP="00E818BF">
            <w:pPr>
              <w:cnfStyle w:val="000000000000" w:firstRow="0" w:lastRow="0" w:firstColumn="0" w:lastColumn="0" w:oddVBand="0" w:evenVBand="0" w:oddHBand="0" w:evenHBand="0" w:firstRowFirstColumn="0" w:firstRowLastColumn="0" w:lastRowFirstColumn="0" w:lastRowLastColumn="0"/>
            </w:pPr>
            <w:r w:rsidRPr="003827D0">
              <w:t>Smith</w:t>
            </w:r>
          </w:p>
        </w:tc>
        <w:tc>
          <w:tcPr>
            <w:tcW w:w="2509" w:type="dxa"/>
          </w:tcPr>
          <w:p w14:paraId="79387ABC" w14:textId="71CE9CD9" w:rsidR="00E076C6" w:rsidRDefault="00E076C6" w:rsidP="00E818BF">
            <w:pPr>
              <w:cnfStyle w:val="000000000000" w:firstRow="0" w:lastRow="0" w:firstColumn="0" w:lastColumn="0" w:oddVBand="0" w:evenVBand="0" w:oddHBand="0" w:evenHBand="0" w:firstRowFirstColumn="0" w:firstRowLastColumn="0" w:lastRowFirstColumn="0" w:lastRowLastColumn="0"/>
            </w:pPr>
            <w:r>
              <w:t>01/02/2001</w:t>
            </w:r>
          </w:p>
        </w:tc>
        <w:tc>
          <w:tcPr>
            <w:tcW w:w="2121" w:type="dxa"/>
          </w:tcPr>
          <w:p w14:paraId="06C9646E" w14:textId="0A61DA66" w:rsidR="00E076C6" w:rsidRDefault="00E076C6" w:rsidP="00E818BF">
            <w:pPr>
              <w:cnfStyle w:val="000000000000" w:firstRow="0" w:lastRow="0" w:firstColumn="0" w:lastColumn="0" w:oddVBand="0" w:evenVBand="0" w:oddHBand="0" w:evenHBand="0" w:firstRowFirstColumn="0" w:firstRowLastColumn="0" w:lastRowFirstColumn="0" w:lastRowLastColumn="0"/>
            </w:pPr>
            <w:r>
              <w:t>A level</w:t>
            </w:r>
          </w:p>
        </w:tc>
        <w:tc>
          <w:tcPr>
            <w:tcW w:w="1948" w:type="dxa"/>
          </w:tcPr>
          <w:p w14:paraId="3BC0F159" w14:textId="41BEF1C9" w:rsidR="00E076C6" w:rsidRDefault="00E076C6" w:rsidP="00E818BF">
            <w:pPr>
              <w:cnfStyle w:val="000000000000" w:firstRow="0" w:lastRow="0" w:firstColumn="0" w:lastColumn="0" w:oddVBand="0" w:evenVBand="0" w:oddHBand="0" w:evenHBand="0" w:firstRowFirstColumn="0" w:firstRowLastColumn="0" w:lastRowFirstColumn="0" w:lastRowLastColumn="0"/>
            </w:pPr>
            <w:r>
              <w:t>Math</w:t>
            </w:r>
          </w:p>
        </w:tc>
      </w:tr>
      <w:tr w:rsidR="00E076C6" w14:paraId="4392104E" w14:textId="770A20A0" w:rsidTr="00E076C6">
        <w:trPr>
          <w:trHeight w:val="376"/>
        </w:trPr>
        <w:tc>
          <w:tcPr>
            <w:cnfStyle w:val="001000000000" w:firstRow="0" w:lastRow="0" w:firstColumn="1" w:lastColumn="0" w:oddVBand="0" w:evenVBand="0" w:oddHBand="0" w:evenHBand="0" w:firstRowFirstColumn="0" w:firstRowLastColumn="0" w:lastRowFirstColumn="0" w:lastRowLastColumn="0"/>
            <w:tcW w:w="2014" w:type="dxa"/>
          </w:tcPr>
          <w:p w14:paraId="18FA1795" w14:textId="20E9AF52" w:rsidR="00E076C6" w:rsidRPr="00F87070" w:rsidRDefault="00E076C6" w:rsidP="00E818BF">
            <w:pPr>
              <w:rPr>
                <w:b w:val="0"/>
                <w:bCs w:val="0"/>
              </w:rPr>
            </w:pPr>
            <w:r w:rsidRPr="00F87070">
              <w:rPr>
                <w:b w:val="0"/>
                <w:bCs w:val="0"/>
              </w:rPr>
              <w:t xml:space="preserve">Jack </w:t>
            </w:r>
          </w:p>
        </w:tc>
        <w:tc>
          <w:tcPr>
            <w:tcW w:w="1977" w:type="dxa"/>
          </w:tcPr>
          <w:p w14:paraId="49DD285B" w14:textId="3FF7A2C6" w:rsidR="00E076C6" w:rsidRDefault="00E076C6" w:rsidP="00E818BF">
            <w:pPr>
              <w:cnfStyle w:val="000000000000" w:firstRow="0" w:lastRow="0" w:firstColumn="0" w:lastColumn="0" w:oddVBand="0" w:evenVBand="0" w:oddHBand="0" w:evenHBand="0" w:firstRowFirstColumn="0" w:firstRowLastColumn="0" w:lastRowFirstColumn="0" w:lastRowLastColumn="0"/>
            </w:pPr>
            <w:r w:rsidRPr="003827D0">
              <w:t>Jones</w:t>
            </w:r>
          </w:p>
        </w:tc>
        <w:tc>
          <w:tcPr>
            <w:tcW w:w="2509" w:type="dxa"/>
          </w:tcPr>
          <w:p w14:paraId="4D6760BB" w14:textId="057A8F6E" w:rsidR="00E076C6" w:rsidRDefault="00E076C6" w:rsidP="00E818BF">
            <w:pPr>
              <w:cnfStyle w:val="000000000000" w:firstRow="0" w:lastRow="0" w:firstColumn="0" w:lastColumn="0" w:oddVBand="0" w:evenVBand="0" w:oddHBand="0" w:evenHBand="0" w:firstRowFirstColumn="0" w:firstRowLastColumn="0" w:lastRowFirstColumn="0" w:lastRowLastColumn="0"/>
            </w:pPr>
            <w:r>
              <w:t>30/05/2000</w:t>
            </w:r>
          </w:p>
        </w:tc>
        <w:tc>
          <w:tcPr>
            <w:tcW w:w="2121" w:type="dxa"/>
          </w:tcPr>
          <w:p w14:paraId="11F6C937" w14:textId="14F7DC8D" w:rsidR="00E076C6" w:rsidRDefault="00E076C6" w:rsidP="00E818BF">
            <w:pPr>
              <w:cnfStyle w:val="000000000000" w:firstRow="0" w:lastRow="0" w:firstColumn="0" w:lastColumn="0" w:oddVBand="0" w:evenVBand="0" w:oddHBand="0" w:evenHBand="0" w:firstRowFirstColumn="0" w:firstRowLastColumn="0" w:lastRowFirstColumn="0" w:lastRowLastColumn="0"/>
            </w:pPr>
            <w:r>
              <w:t>Access course</w:t>
            </w:r>
          </w:p>
        </w:tc>
        <w:tc>
          <w:tcPr>
            <w:tcW w:w="1948" w:type="dxa"/>
          </w:tcPr>
          <w:p w14:paraId="024670FB" w14:textId="4204887D" w:rsidR="00E076C6" w:rsidRDefault="00E076C6" w:rsidP="00E818BF">
            <w:pPr>
              <w:cnfStyle w:val="000000000000" w:firstRow="0" w:lastRow="0" w:firstColumn="0" w:lastColumn="0" w:oddVBand="0" w:evenVBand="0" w:oddHBand="0" w:evenHBand="0" w:firstRowFirstColumn="0" w:firstRowLastColumn="0" w:lastRowFirstColumn="0" w:lastRowLastColumn="0"/>
            </w:pPr>
            <w:r>
              <w:t>IT</w:t>
            </w:r>
          </w:p>
        </w:tc>
      </w:tr>
      <w:tr w:rsidR="00E076C6" w14:paraId="66D415E9" w14:textId="444BA4DE" w:rsidTr="00E076C6">
        <w:trPr>
          <w:trHeight w:val="376"/>
        </w:trPr>
        <w:tc>
          <w:tcPr>
            <w:cnfStyle w:val="001000000000" w:firstRow="0" w:lastRow="0" w:firstColumn="1" w:lastColumn="0" w:oddVBand="0" w:evenVBand="0" w:oddHBand="0" w:evenHBand="0" w:firstRowFirstColumn="0" w:firstRowLastColumn="0" w:lastRowFirstColumn="0" w:lastRowLastColumn="0"/>
            <w:tcW w:w="2014" w:type="dxa"/>
          </w:tcPr>
          <w:p w14:paraId="6D932403" w14:textId="106101DA" w:rsidR="00E076C6" w:rsidRPr="00F87070" w:rsidRDefault="00E076C6" w:rsidP="00E818BF">
            <w:pPr>
              <w:rPr>
                <w:b w:val="0"/>
                <w:bCs w:val="0"/>
              </w:rPr>
            </w:pPr>
            <w:r w:rsidRPr="00F87070">
              <w:rPr>
                <w:b w:val="0"/>
                <w:bCs w:val="0"/>
              </w:rPr>
              <w:t xml:space="preserve">Aria </w:t>
            </w:r>
          </w:p>
        </w:tc>
        <w:tc>
          <w:tcPr>
            <w:tcW w:w="1977" w:type="dxa"/>
          </w:tcPr>
          <w:p w14:paraId="002BF42E" w14:textId="7490C509" w:rsidR="00E076C6" w:rsidRDefault="00E076C6" w:rsidP="00E818BF">
            <w:pPr>
              <w:cnfStyle w:val="000000000000" w:firstRow="0" w:lastRow="0" w:firstColumn="0" w:lastColumn="0" w:oddVBand="0" w:evenVBand="0" w:oddHBand="0" w:evenHBand="0" w:firstRowFirstColumn="0" w:firstRowLastColumn="0" w:lastRowFirstColumn="0" w:lastRowLastColumn="0"/>
            </w:pPr>
            <w:r w:rsidRPr="003827D0">
              <w:t>Williams</w:t>
            </w:r>
          </w:p>
        </w:tc>
        <w:tc>
          <w:tcPr>
            <w:tcW w:w="2509" w:type="dxa"/>
          </w:tcPr>
          <w:p w14:paraId="40D989D7" w14:textId="46C02806" w:rsidR="00E076C6" w:rsidRDefault="00E076C6" w:rsidP="00E818BF">
            <w:pPr>
              <w:cnfStyle w:val="000000000000" w:firstRow="0" w:lastRow="0" w:firstColumn="0" w:lastColumn="0" w:oddVBand="0" w:evenVBand="0" w:oddHBand="0" w:evenHBand="0" w:firstRowFirstColumn="0" w:firstRowLastColumn="0" w:lastRowFirstColumn="0" w:lastRowLastColumn="0"/>
            </w:pPr>
            <w:r>
              <w:t>01/01/2003</w:t>
            </w:r>
          </w:p>
        </w:tc>
        <w:tc>
          <w:tcPr>
            <w:tcW w:w="2121" w:type="dxa"/>
          </w:tcPr>
          <w:p w14:paraId="7489D598" w14:textId="4CF1C3E6" w:rsidR="00E076C6" w:rsidRDefault="00E076C6" w:rsidP="00E818BF">
            <w:pPr>
              <w:cnfStyle w:val="000000000000" w:firstRow="0" w:lastRow="0" w:firstColumn="0" w:lastColumn="0" w:oddVBand="0" w:evenVBand="0" w:oddHBand="0" w:evenHBand="0" w:firstRowFirstColumn="0" w:firstRowLastColumn="0" w:lastRowFirstColumn="0" w:lastRowLastColumn="0"/>
            </w:pPr>
            <w:r>
              <w:t>GCSE</w:t>
            </w:r>
          </w:p>
        </w:tc>
        <w:tc>
          <w:tcPr>
            <w:tcW w:w="1948" w:type="dxa"/>
          </w:tcPr>
          <w:p w14:paraId="4BF53FF8" w14:textId="55AB1F6D" w:rsidR="00E076C6" w:rsidRDefault="00E076C6" w:rsidP="00E818BF">
            <w:pPr>
              <w:cnfStyle w:val="000000000000" w:firstRow="0" w:lastRow="0" w:firstColumn="0" w:lastColumn="0" w:oddVBand="0" w:evenVBand="0" w:oddHBand="0" w:evenHBand="0" w:firstRowFirstColumn="0" w:firstRowLastColumn="0" w:lastRowFirstColumn="0" w:lastRowLastColumn="0"/>
            </w:pPr>
            <w:r>
              <w:t>English</w:t>
            </w:r>
          </w:p>
        </w:tc>
      </w:tr>
      <w:tr w:rsidR="00E076C6" w14:paraId="2468FCC2" w14:textId="26AC9882" w:rsidTr="00E076C6">
        <w:trPr>
          <w:trHeight w:val="376"/>
        </w:trPr>
        <w:tc>
          <w:tcPr>
            <w:cnfStyle w:val="001000000000" w:firstRow="0" w:lastRow="0" w:firstColumn="1" w:lastColumn="0" w:oddVBand="0" w:evenVBand="0" w:oddHBand="0" w:evenHBand="0" w:firstRowFirstColumn="0" w:firstRowLastColumn="0" w:lastRowFirstColumn="0" w:lastRowLastColumn="0"/>
            <w:tcW w:w="2014" w:type="dxa"/>
          </w:tcPr>
          <w:p w14:paraId="58820BF9" w14:textId="3BEF3717" w:rsidR="00E076C6" w:rsidRPr="00F87070" w:rsidRDefault="00E076C6" w:rsidP="0099466F">
            <w:pPr>
              <w:rPr>
                <w:b w:val="0"/>
                <w:bCs w:val="0"/>
              </w:rPr>
            </w:pPr>
            <w:r w:rsidRPr="00F87070">
              <w:rPr>
                <w:b w:val="0"/>
                <w:bCs w:val="0"/>
              </w:rPr>
              <w:t xml:space="preserve">Mila </w:t>
            </w:r>
          </w:p>
        </w:tc>
        <w:tc>
          <w:tcPr>
            <w:tcW w:w="1977" w:type="dxa"/>
          </w:tcPr>
          <w:p w14:paraId="1012361D" w14:textId="63214339" w:rsidR="00E076C6" w:rsidRPr="003827D0" w:rsidRDefault="00E076C6" w:rsidP="0099466F">
            <w:pPr>
              <w:cnfStyle w:val="000000000000" w:firstRow="0" w:lastRow="0" w:firstColumn="0" w:lastColumn="0" w:oddVBand="0" w:evenVBand="0" w:oddHBand="0" w:evenHBand="0" w:firstRowFirstColumn="0" w:firstRowLastColumn="0" w:lastRowFirstColumn="0" w:lastRowLastColumn="0"/>
            </w:pPr>
            <w:r w:rsidRPr="003827D0">
              <w:t>Smith</w:t>
            </w:r>
          </w:p>
        </w:tc>
        <w:tc>
          <w:tcPr>
            <w:tcW w:w="2509" w:type="dxa"/>
          </w:tcPr>
          <w:p w14:paraId="25B2A42B" w14:textId="0E1CC1B2" w:rsidR="00E076C6" w:rsidRDefault="00E076C6" w:rsidP="0099466F">
            <w:pPr>
              <w:cnfStyle w:val="000000000000" w:firstRow="0" w:lastRow="0" w:firstColumn="0" w:lastColumn="0" w:oddVBand="0" w:evenVBand="0" w:oddHBand="0" w:evenHBand="0" w:firstRowFirstColumn="0" w:firstRowLastColumn="0" w:lastRowFirstColumn="0" w:lastRowLastColumn="0"/>
            </w:pPr>
            <w:r>
              <w:t>01/02/2001</w:t>
            </w:r>
          </w:p>
        </w:tc>
        <w:tc>
          <w:tcPr>
            <w:tcW w:w="2121" w:type="dxa"/>
          </w:tcPr>
          <w:p w14:paraId="5150D0D9" w14:textId="1F1EC550" w:rsidR="00E076C6" w:rsidRDefault="00E076C6" w:rsidP="0099466F">
            <w:pPr>
              <w:cnfStyle w:val="000000000000" w:firstRow="0" w:lastRow="0" w:firstColumn="0" w:lastColumn="0" w:oddVBand="0" w:evenVBand="0" w:oddHBand="0" w:evenHBand="0" w:firstRowFirstColumn="0" w:firstRowLastColumn="0" w:lastRowFirstColumn="0" w:lastRowLastColumn="0"/>
            </w:pPr>
            <w:r>
              <w:t>GCSE</w:t>
            </w:r>
          </w:p>
        </w:tc>
        <w:tc>
          <w:tcPr>
            <w:tcW w:w="1948" w:type="dxa"/>
          </w:tcPr>
          <w:p w14:paraId="1C7A9506" w14:textId="1C713279" w:rsidR="00E076C6" w:rsidRDefault="00E076C6" w:rsidP="0099466F">
            <w:pPr>
              <w:cnfStyle w:val="000000000000" w:firstRow="0" w:lastRow="0" w:firstColumn="0" w:lastColumn="0" w:oddVBand="0" w:evenVBand="0" w:oddHBand="0" w:evenHBand="0" w:firstRowFirstColumn="0" w:firstRowLastColumn="0" w:lastRowFirstColumn="0" w:lastRowLastColumn="0"/>
            </w:pPr>
            <w:r>
              <w:t>Physics</w:t>
            </w:r>
          </w:p>
        </w:tc>
      </w:tr>
      <w:tr w:rsidR="00E076C6" w14:paraId="438D3CCB" w14:textId="6F61EDCF" w:rsidTr="00E076C6">
        <w:trPr>
          <w:trHeight w:val="376"/>
        </w:trPr>
        <w:tc>
          <w:tcPr>
            <w:cnfStyle w:val="001000000000" w:firstRow="0" w:lastRow="0" w:firstColumn="1" w:lastColumn="0" w:oddVBand="0" w:evenVBand="0" w:oddHBand="0" w:evenHBand="0" w:firstRowFirstColumn="0" w:firstRowLastColumn="0" w:lastRowFirstColumn="0" w:lastRowLastColumn="0"/>
            <w:tcW w:w="2014" w:type="dxa"/>
          </w:tcPr>
          <w:p w14:paraId="56BC07F9" w14:textId="054D0FBA" w:rsidR="00E076C6" w:rsidRPr="00F87070" w:rsidRDefault="00E076C6" w:rsidP="002053B3">
            <w:pPr>
              <w:rPr>
                <w:b w:val="0"/>
                <w:bCs w:val="0"/>
              </w:rPr>
            </w:pPr>
            <w:r w:rsidRPr="00F87070">
              <w:rPr>
                <w:b w:val="0"/>
                <w:bCs w:val="0"/>
              </w:rPr>
              <w:t xml:space="preserve">Jack </w:t>
            </w:r>
          </w:p>
        </w:tc>
        <w:tc>
          <w:tcPr>
            <w:tcW w:w="1977" w:type="dxa"/>
          </w:tcPr>
          <w:p w14:paraId="068ABDB1" w14:textId="7860F5C9" w:rsidR="00E076C6" w:rsidRPr="003827D0" w:rsidRDefault="00E076C6" w:rsidP="002053B3">
            <w:pPr>
              <w:cnfStyle w:val="000000000000" w:firstRow="0" w:lastRow="0" w:firstColumn="0" w:lastColumn="0" w:oddVBand="0" w:evenVBand="0" w:oddHBand="0" w:evenHBand="0" w:firstRowFirstColumn="0" w:firstRowLastColumn="0" w:lastRowFirstColumn="0" w:lastRowLastColumn="0"/>
            </w:pPr>
            <w:r w:rsidRPr="003827D0">
              <w:t>Jones</w:t>
            </w:r>
          </w:p>
        </w:tc>
        <w:tc>
          <w:tcPr>
            <w:tcW w:w="2509" w:type="dxa"/>
          </w:tcPr>
          <w:p w14:paraId="139BE7CD" w14:textId="3AC20818" w:rsidR="00E076C6" w:rsidRDefault="00E076C6" w:rsidP="002053B3">
            <w:pPr>
              <w:cnfStyle w:val="000000000000" w:firstRow="0" w:lastRow="0" w:firstColumn="0" w:lastColumn="0" w:oddVBand="0" w:evenVBand="0" w:oddHBand="0" w:evenHBand="0" w:firstRowFirstColumn="0" w:firstRowLastColumn="0" w:lastRowFirstColumn="0" w:lastRowLastColumn="0"/>
            </w:pPr>
            <w:r>
              <w:t>30/05/2000</w:t>
            </w:r>
          </w:p>
        </w:tc>
        <w:tc>
          <w:tcPr>
            <w:tcW w:w="2121" w:type="dxa"/>
          </w:tcPr>
          <w:p w14:paraId="5F18554C" w14:textId="670A4B85" w:rsidR="00E076C6" w:rsidRDefault="00E076C6" w:rsidP="002053B3">
            <w:pPr>
              <w:cnfStyle w:val="000000000000" w:firstRow="0" w:lastRow="0" w:firstColumn="0" w:lastColumn="0" w:oddVBand="0" w:evenVBand="0" w:oddHBand="0" w:evenHBand="0" w:firstRowFirstColumn="0" w:firstRowLastColumn="0" w:lastRowFirstColumn="0" w:lastRowLastColumn="0"/>
            </w:pPr>
            <w:r>
              <w:t>GCSE</w:t>
            </w:r>
          </w:p>
        </w:tc>
        <w:tc>
          <w:tcPr>
            <w:tcW w:w="1948" w:type="dxa"/>
          </w:tcPr>
          <w:p w14:paraId="7F597F2B" w14:textId="238DE768" w:rsidR="00E076C6" w:rsidRDefault="00E076C6" w:rsidP="002053B3">
            <w:pPr>
              <w:cnfStyle w:val="000000000000" w:firstRow="0" w:lastRow="0" w:firstColumn="0" w:lastColumn="0" w:oddVBand="0" w:evenVBand="0" w:oddHBand="0" w:evenHBand="0" w:firstRowFirstColumn="0" w:firstRowLastColumn="0" w:lastRowFirstColumn="0" w:lastRowLastColumn="0"/>
            </w:pPr>
            <w:r>
              <w:t>Biology</w:t>
            </w:r>
          </w:p>
        </w:tc>
      </w:tr>
    </w:tbl>
    <w:p w14:paraId="4A812156" w14:textId="77777777" w:rsidR="00602B34" w:rsidRDefault="00602B34" w:rsidP="0066234B"/>
    <w:p w14:paraId="3EDD9345" w14:textId="726C9445" w:rsidR="0066234B" w:rsidRDefault="0066234B" w:rsidP="0066234B">
      <w:r>
        <w:t>2</w:t>
      </w:r>
      <w:r w:rsidRPr="0066234B">
        <w:rPr>
          <w:vertAlign w:val="superscript"/>
        </w:rPr>
        <w:t>nd</w:t>
      </w:r>
      <w:r>
        <w:t xml:space="preserve"> Normal Form (2</w:t>
      </w:r>
      <w:r w:rsidRPr="0066234B">
        <w:rPr>
          <w:vertAlign w:val="superscript"/>
        </w:rPr>
        <w:t>nd</w:t>
      </w:r>
      <w:r>
        <w:t xml:space="preserve"> NF)</w:t>
      </w:r>
    </w:p>
    <w:p w14:paraId="62DB53C4" w14:textId="77777777" w:rsidR="00D25483" w:rsidRDefault="00D25483" w:rsidP="00D25483">
      <w:r w:rsidRPr="00D25483">
        <w:t>After normalizing the data in the 1</w:t>
      </w:r>
      <w:r w:rsidRPr="00D25483">
        <w:rPr>
          <w:vertAlign w:val="superscript"/>
        </w:rPr>
        <w:t>st</w:t>
      </w:r>
      <w:r w:rsidRPr="00D25483">
        <w:t xml:space="preserve"> normal form, all that is required to meet the 2</w:t>
      </w:r>
      <w:r w:rsidRPr="00D25483">
        <w:rPr>
          <w:vertAlign w:val="superscript"/>
        </w:rPr>
        <w:t>nd</w:t>
      </w:r>
      <w:r w:rsidRPr="00D25483">
        <w:t xml:space="preserve"> normal form criteria is to eliminate data partial dependency. This task can be executed efficiently by creating a unique column of data which can be a unique identifier for each record. This is also referred to as the primary key. After achieving this rule, the table can be divided into two or more logically connected tables.</w:t>
      </w:r>
    </w:p>
    <w:p w14:paraId="334930BA" w14:textId="19DF1BA0" w:rsidR="00602B34" w:rsidRDefault="00602B34" w:rsidP="0066234B"/>
    <w:p w14:paraId="1F338A9D" w14:textId="1D0F9A2B" w:rsidR="00602B34" w:rsidRDefault="00602B34" w:rsidP="0066234B">
      <w:r>
        <w:t>Before 2</w:t>
      </w:r>
      <w:r w:rsidRPr="0066234B">
        <w:rPr>
          <w:vertAlign w:val="superscript"/>
        </w:rPr>
        <w:t>nd</w:t>
      </w:r>
      <w:r>
        <w:t xml:space="preserve"> Normal Form</w:t>
      </w:r>
    </w:p>
    <w:p w14:paraId="7A9A1D50" w14:textId="77777777" w:rsidR="003A1E11" w:rsidRDefault="003A1E11" w:rsidP="0066234B"/>
    <w:tbl>
      <w:tblPr>
        <w:tblStyle w:val="GridTable1Light"/>
        <w:tblW w:w="0" w:type="auto"/>
        <w:tblLook w:val="04A0" w:firstRow="1" w:lastRow="0" w:firstColumn="1" w:lastColumn="0" w:noHBand="0" w:noVBand="1"/>
      </w:tblPr>
      <w:tblGrid>
        <w:gridCol w:w="1361"/>
        <w:gridCol w:w="1499"/>
        <w:gridCol w:w="1956"/>
        <w:gridCol w:w="1513"/>
        <w:gridCol w:w="1468"/>
        <w:gridCol w:w="1717"/>
        <w:gridCol w:w="1276"/>
      </w:tblGrid>
      <w:tr w:rsidR="004D1CF7" w14:paraId="43D361F6" w14:textId="30DFBA8E" w:rsidTr="007E493B">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14" w:type="dxa"/>
          </w:tcPr>
          <w:p w14:paraId="003CAD9A" w14:textId="77777777" w:rsidR="004D1CF7" w:rsidRDefault="004D1CF7" w:rsidP="004D1CF7">
            <w:pPr>
              <w:jc w:val="center"/>
            </w:pPr>
            <w:r>
              <w:t>First name</w:t>
            </w:r>
          </w:p>
        </w:tc>
        <w:tc>
          <w:tcPr>
            <w:tcW w:w="1611" w:type="dxa"/>
          </w:tcPr>
          <w:p w14:paraId="32DC8FCA" w14:textId="77777777" w:rsidR="004D1CF7" w:rsidRDefault="004D1CF7" w:rsidP="004D1CF7">
            <w:pPr>
              <w:jc w:val="center"/>
              <w:cnfStyle w:val="100000000000" w:firstRow="1" w:lastRow="0" w:firstColumn="0" w:lastColumn="0" w:oddVBand="0" w:evenVBand="0" w:oddHBand="0" w:evenHBand="0" w:firstRowFirstColumn="0" w:firstRowLastColumn="0" w:lastRowFirstColumn="0" w:lastRowLastColumn="0"/>
            </w:pPr>
            <w:r>
              <w:t>Last name</w:t>
            </w:r>
          </w:p>
        </w:tc>
        <w:tc>
          <w:tcPr>
            <w:tcW w:w="2086" w:type="dxa"/>
          </w:tcPr>
          <w:p w14:paraId="5284FD9E" w14:textId="77777777" w:rsidR="004D1CF7" w:rsidRDefault="004D1CF7" w:rsidP="004D1CF7">
            <w:pPr>
              <w:jc w:val="center"/>
              <w:cnfStyle w:val="100000000000" w:firstRow="1" w:lastRow="0" w:firstColumn="0" w:lastColumn="0" w:oddVBand="0" w:evenVBand="0" w:oddHBand="0" w:evenHBand="0" w:firstRowFirstColumn="0" w:firstRowLastColumn="0" w:lastRowFirstColumn="0" w:lastRowLastColumn="0"/>
            </w:pPr>
            <w:r>
              <w:t>Date of Birth</w:t>
            </w:r>
          </w:p>
        </w:tc>
        <w:tc>
          <w:tcPr>
            <w:tcW w:w="1656" w:type="dxa"/>
          </w:tcPr>
          <w:p w14:paraId="53027854" w14:textId="77777777" w:rsidR="004D1CF7" w:rsidRDefault="004D1CF7" w:rsidP="004D1CF7">
            <w:pPr>
              <w:jc w:val="center"/>
              <w:cnfStyle w:val="100000000000" w:firstRow="1" w:lastRow="0" w:firstColumn="0" w:lastColumn="0" w:oddVBand="0" w:evenVBand="0" w:oddHBand="0" w:evenHBand="0" w:firstRowFirstColumn="0" w:firstRowLastColumn="0" w:lastRowFirstColumn="0" w:lastRowLastColumn="0"/>
            </w:pPr>
            <w:r>
              <w:t>Course</w:t>
            </w:r>
          </w:p>
        </w:tc>
        <w:tc>
          <w:tcPr>
            <w:tcW w:w="1581" w:type="dxa"/>
          </w:tcPr>
          <w:p w14:paraId="20CF17DE" w14:textId="77777777" w:rsidR="004D1CF7" w:rsidRDefault="004D1CF7" w:rsidP="004D1CF7">
            <w:pPr>
              <w:jc w:val="center"/>
              <w:cnfStyle w:val="100000000000" w:firstRow="1" w:lastRow="0" w:firstColumn="0" w:lastColumn="0" w:oddVBand="0" w:evenVBand="0" w:oddHBand="0" w:evenHBand="0" w:firstRowFirstColumn="0" w:firstRowLastColumn="0" w:lastRowFirstColumn="0" w:lastRowLastColumn="0"/>
            </w:pPr>
            <w:r>
              <w:t>Subject</w:t>
            </w:r>
          </w:p>
        </w:tc>
        <w:tc>
          <w:tcPr>
            <w:tcW w:w="1171" w:type="dxa"/>
          </w:tcPr>
          <w:p w14:paraId="7A910D17" w14:textId="390582FF" w:rsidR="004D1CF7" w:rsidRDefault="004D1CF7" w:rsidP="004D1CF7">
            <w:pPr>
              <w:jc w:val="center"/>
              <w:cnfStyle w:val="100000000000" w:firstRow="1" w:lastRow="0" w:firstColumn="0" w:lastColumn="0" w:oddVBand="0" w:evenVBand="0" w:oddHBand="0" w:evenHBand="0" w:firstRowFirstColumn="0" w:firstRowLastColumn="0" w:lastRowFirstColumn="0" w:lastRowLastColumn="0"/>
            </w:pPr>
            <w:r>
              <w:t>Department</w:t>
            </w:r>
          </w:p>
        </w:tc>
        <w:tc>
          <w:tcPr>
            <w:tcW w:w="1171" w:type="dxa"/>
          </w:tcPr>
          <w:p w14:paraId="1204960E" w14:textId="237F4083" w:rsidR="004D1CF7" w:rsidRDefault="004D1CF7" w:rsidP="004D1CF7">
            <w:pPr>
              <w:jc w:val="center"/>
              <w:cnfStyle w:val="100000000000" w:firstRow="1" w:lastRow="0" w:firstColumn="0" w:lastColumn="0" w:oddVBand="0" w:evenVBand="0" w:oddHBand="0" w:evenHBand="0" w:firstRowFirstColumn="0" w:firstRowLastColumn="0" w:lastRowFirstColumn="0" w:lastRowLastColumn="0"/>
            </w:pPr>
            <w:r>
              <w:t>Building</w:t>
            </w:r>
          </w:p>
        </w:tc>
      </w:tr>
      <w:tr w:rsidR="004D1CF7" w14:paraId="60ACC4F4" w14:textId="54FD60F7" w:rsidTr="004D1CF7">
        <w:trPr>
          <w:trHeight w:val="376"/>
        </w:trPr>
        <w:tc>
          <w:tcPr>
            <w:cnfStyle w:val="001000000000" w:firstRow="0" w:lastRow="0" w:firstColumn="1" w:lastColumn="0" w:oddVBand="0" w:evenVBand="0" w:oddHBand="0" w:evenHBand="0" w:firstRowFirstColumn="0" w:firstRowLastColumn="0" w:lastRowFirstColumn="0" w:lastRowLastColumn="0"/>
            <w:tcW w:w="1514" w:type="dxa"/>
          </w:tcPr>
          <w:p w14:paraId="1F61EAB1" w14:textId="77777777" w:rsidR="004D1CF7" w:rsidRPr="00F87070" w:rsidRDefault="004D1CF7" w:rsidP="004D1CF7">
            <w:pPr>
              <w:rPr>
                <w:b w:val="0"/>
                <w:bCs w:val="0"/>
              </w:rPr>
            </w:pPr>
            <w:r w:rsidRPr="00F87070">
              <w:rPr>
                <w:b w:val="0"/>
                <w:bCs w:val="0"/>
              </w:rPr>
              <w:t xml:space="preserve">Mila </w:t>
            </w:r>
          </w:p>
        </w:tc>
        <w:tc>
          <w:tcPr>
            <w:tcW w:w="1611" w:type="dxa"/>
          </w:tcPr>
          <w:p w14:paraId="0A75575B" w14:textId="77777777" w:rsidR="004D1CF7" w:rsidRDefault="004D1CF7" w:rsidP="004D1CF7">
            <w:pPr>
              <w:cnfStyle w:val="000000000000" w:firstRow="0" w:lastRow="0" w:firstColumn="0" w:lastColumn="0" w:oddVBand="0" w:evenVBand="0" w:oddHBand="0" w:evenHBand="0" w:firstRowFirstColumn="0" w:firstRowLastColumn="0" w:lastRowFirstColumn="0" w:lastRowLastColumn="0"/>
            </w:pPr>
            <w:r w:rsidRPr="003827D0">
              <w:t>Smith</w:t>
            </w:r>
          </w:p>
        </w:tc>
        <w:tc>
          <w:tcPr>
            <w:tcW w:w="2086" w:type="dxa"/>
          </w:tcPr>
          <w:p w14:paraId="52A4E35F" w14:textId="77777777" w:rsidR="004D1CF7" w:rsidRDefault="004D1CF7" w:rsidP="004D1CF7">
            <w:pPr>
              <w:cnfStyle w:val="000000000000" w:firstRow="0" w:lastRow="0" w:firstColumn="0" w:lastColumn="0" w:oddVBand="0" w:evenVBand="0" w:oddHBand="0" w:evenHBand="0" w:firstRowFirstColumn="0" w:firstRowLastColumn="0" w:lastRowFirstColumn="0" w:lastRowLastColumn="0"/>
            </w:pPr>
            <w:r>
              <w:t>01/02/2001</w:t>
            </w:r>
          </w:p>
        </w:tc>
        <w:tc>
          <w:tcPr>
            <w:tcW w:w="1656" w:type="dxa"/>
          </w:tcPr>
          <w:p w14:paraId="1AB39EE3" w14:textId="77777777" w:rsidR="004D1CF7" w:rsidRDefault="004D1CF7" w:rsidP="004D1CF7">
            <w:pPr>
              <w:cnfStyle w:val="000000000000" w:firstRow="0" w:lastRow="0" w:firstColumn="0" w:lastColumn="0" w:oddVBand="0" w:evenVBand="0" w:oddHBand="0" w:evenHBand="0" w:firstRowFirstColumn="0" w:firstRowLastColumn="0" w:lastRowFirstColumn="0" w:lastRowLastColumn="0"/>
            </w:pPr>
            <w:r>
              <w:t>A level</w:t>
            </w:r>
          </w:p>
        </w:tc>
        <w:tc>
          <w:tcPr>
            <w:tcW w:w="1581" w:type="dxa"/>
          </w:tcPr>
          <w:p w14:paraId="77E3291A" w14:textId="77777777" w:rsidR="004D1CF7" w:rsidRDefault="004D1CF7" w:rsidP="004D1CF7">
            <w:pPr>
              <w:cnfStyle w:val="000000000000" w:firstRow="0" w:lastRow="0" w:firstColumn="0" w:lastColumn="0" w:oddVBand="0" w:evenVBand="0" w:oddHBand="0" w:evenHBand="0" w:firstRowFirstColumn="0" w:firstRowLastColumn="0" w:lastRowFirstColumn="0" w:lastRowLastColumn="0"/>
            </w:pPr>
            <w:r>
              <w:t>Math</w:t>
            </w:r>
          </w:p>
        </w:tc>
        <w:tc>
          <w:tcPr>
            <w:tcW w:w="1171" w:type="dxa"/>
          </w:tcPr>
          <w:p w14:paraId="63EEBC70" w14:textId="63DAAD31" w:rsidR="004D1CF7" w:rsidRDefault="004D1CF7" w:rsidP="004D1CF7">
            <w:pPr>
              <w:cnfStyle w:val="000000000000" w:firstRow="0" w:lastRow="0" w:firstColumn="0" w:lastColumn="0" w:oddVBand="0" w:evenVBand="0" w:oddHBand="0" w:evenHBand="0" w:firstRowFirstColumn="0" w:firstRowLastColumn="0" w:lastRowFirstColumn="0" w:lastRowLastColumn="0"/>
            </w:pPr>
            <w:r>
              <w:t>Math</w:t>
            </w:r>
          </w:p>
        </w:tc>
        <w:tc>
          <w:tcPr>
            <w:tcW w:w="1171" w:type="dxa"/>
          </w:tcPr>
          <w:p w14:paraId="177DC152" w14:textId="57331534" w:rsidR="004D1CF7" w:rsidRDefault="004D1CF7" w:rsidP="004D1CF7">
            <w:pPr>
              <w:cnfStyle w:val="000000000000" w:firstRow="0" w:lastRow="0" w:firstColumn="0" w:lastColumn="0" w:oddVBand="0" w:evenVBand="0" w:oddHBand="0" w:evenHBand="0" w:firstRowFirstColumn="0" w:firstRowLastColumn="0" w:lastRowFirstColumn="0" w:lastRowLastColumn="0"/>
            </w:pPr>
            <w:r>
              <w:t>A</w:t>
            </w:r>
          </w:p>
        </w:tc>
      </w:tr>
      <w:tr w:rsidR="004D1CF7" w14:paraId="534A41CA" w14:textId="4E6E153E" w:rsidTr="004D1CF7">
        <w:trPr>
          <w:trHeight w:val="376"/>
        </w:trPr>
        <w:tc>
          <w:tcPr>
            <w:cnfStyle w:val="001000000000" w:firstRow="0" w:lastRow="0" w:firstColumn="1" w:lastColumn="0" w:oddVBand="0" w:evenVBand="0" w:oddHBand="0" w:evenHBand="0" w:firstRowFirstColumn="0" w:firstRowLastColumn="0" w:lastRowFirstColumn="0" w:lastRowLastColumn="0"/>
            <w:tcW w:w="1514" w:type="dxa"/>
          </w:tcPr>
          <w:p w14:paraId="5F0C9DE1" w14:textId="77777777" w:rsidR="004D1CF7" w:rsidRPr="00F87070" w:rsidRDefault="004D1CF7" w:rsidP="004D1CF7">
            <w:pPr>
              <w:rPr>
                <w:b w:val="0"/>
                <w:bCs w:val="0"/>
              </w:rPr>
            </w:pPr>
            <w:r w:rsidRPr="00F87070">
              <w:rPr>
                <w:b w:val="0"/>
                <w:bCs w:val="0"/>
              </w:rPr>
              <w:t xml:space="preserve">Jack </w:t>
            </w:r>
          </w:p>
        </w:tc>
        <w:tc>
          <w:tcPr>
            <w:tcW w:w="1611" w:type="dxa"/>
          </w:tcPr>
          <w:p w14:paraId="0211A765" w14:textId="77777777" w:rsidR="004D1CF7" w:rsidRDefault="004D1CF7" w:rsidP="004D1CF7">
            <w:pPr>
              <w:cnfStyle w:val="000000000000" w:firstRow="0" w:lastRow="0" w:firstColumn="0" w:lastColumn="0" w:oddVBand="0" w:evenVBand="0" w:oddHBand="0" w:evenHBand="0" w:firstRowFirstColumn="0" w:firstRowLastColumn="0" w:lastRowFirstColumn="0" w:lastRowLastColumn="0"/>
            </w:pPr>
            <w:r w:rsidRPr="003827D0">
              <w:t>Jones</w:t>
            </w:r>
          </w:p>
        </w:tc>
        <w:tc>
          <w:tcPr>
            <w:tcW w:w="2086" w:type="dxa"/>
          </w:tcPr>
          <w:p w14:paraId="7A4F7B52" w14:textId="77777777" w:rsidR="004D1CF7" w:rsidRDefault="004D1CF7" w:rsidP="004D1CF7">
            <w:pPr>
              <w:cnfStyle w:val="000000000000" w:firstRow="0" w:lastRow="0" w:firstColumn="0" w:lastColumn="0" w:oddVBand="0" w:evenVBand="0" w:oddHBand="0" w:evenHBand="0" w:firstRowFirstColumn="0" w:firstRowLastColumn="0" w:lastRowFirstColumn="0" w:lastRowLastColumn="0"/>
            </w:pPr>
            <w:r>
              <w:t>30/05/2000</w:t>
            </w:r>
          </w:p>
        </w:tc>
        <w:tc>
          <w:tcPr>
            <w:tcW w:w="1656" w:type="dxa"/>
          </w:tcPr>
          <w:p w14:paraId="563AEA62" w14:textId="77777777" w:rsidR="004D1CF7" w:rsidRDefault="004D1CF7" w:rsidP="004D1CF7">
            <w:pPr>
              <w:cnfStyle w:val="000000000000" w:firstRow="0" w:lastRow="0" w:firstColumn="0" w:lastColumn="0" w:oddVBand="0" w:evenVBand="0" w:oddHBand="0" w:evenHBand="0" w:firstRowFirstColumn="0" w:firstRowLastColumn="0" w:lastRowFirstColumn="0" w:lastRowLastColumn="0"/>
            </w:pPr>
            <w:r>
              <w:t>Access course</w:t>
            </w:r>
          </w:p>
        </w:tc>
        <w:tc>
          <w:tcPr>
            <w:tcW w:w="1581" w:type="dxa"/>
          </w:tcPr>
          <w:p w14:paraId="2D3E8A3E" w14:textId="77777777" w:rsidR="004D1CF7" w:rsidRDefault="004D1CF7" w:rsidP="004D1CF7">
            <w:pPr>
              <w:cnfStyle w:val="000000000000" w:firstRow="0" w:lastRow="0" w:firstColumn="0" w:lastColumn="0" w:oddVBand="0" w:evenVBand="0" w:oddHBand="0" w:evenHBand="0" w:firstRowFirstColumn="0" w:firstRowLastColumn="0" w:lastRowFirstColumn="0" w:lastRowLastColumn="0"/>
            </w:pPr>
            <w:r>
              <w:t>IT</w:t>
            </w:r>
          </w:p>
        </w:tc>
        <w:tc>
          <w:tcPr>
            <w:tcW w:w="1171" w:type="dxa"/>
          </w:tcPr>
          <w:p w14:paraId="5B3928A5" w14:textId="5DC15503" w:rsidR="004D1CF7" w:rsidRDefault="004D1CF7" w:rsidP="004D1CF7">
            <w:pPr>
              <w:cnfStyle w:val="000000000000" w:firstRow="0" w:lastRow="0" w:firstColumn="0" w:lastColumn="0" w:oddVBand="0" w:evenVBand="0" w:oddHBand="0" w:evenHBand="0" w:firstRowFirstColumn="0" w:firstRowLastColumn="0" w:lastRowFirstColumn="0" w:lastRowLastColumn="0"/>
            </w:pPr>
            <w:r>
              <w:t>Technology and Computing</w:t>
            </w:r>
          </w:p>
        </w:tc>
        <w:tc>
          <w:tcPr>
            <w:tcW w:w="1171" w:type="dxa"/>
          </w:tcPr>
          <w:p w14:paraId="7031DD0A" w14:textId="5CE74E39" w:rsidR="004D1CF7" w:rsidRDefault="004D1CF7" w:rsidP="004D1CF7">
            <w:pPr>
              <w:cnfStyle w:val="000000000000" w:firstRow="0" w:lastRow="0" w:firstColumn="0" w:lastColumn="0" w:oddVBand="0" w:evenVBand="0" w:oddHBand="0" w:evenHBand="0" w:firstRowFirstColumn="0" w:firstRowLastColumn="0" w:lastRowFirstColumn="0" w:lastRowLastColumn="0"/>
            </w:pPr>
            <w:r>
              <w:t>C</w:t>
            </w:r>
          </w:p>
        </w:tc>
      </w:tr>
      <w:tr w:rsidR="004D1CF7" w14:paraId="7D9EADE7" w14:textId="43F9A997" w:rsidTr="004D1CF7">
        <w:trPr>
          <w:trHeight w:val="376"/>
        </w:trPr>
        <w:tc>
          <w:tcPr>
            <w:cnfStyle w:val="001000000000" w:firstRow="0" w:lastRow="0" w:firstColumn="1" w:lastColumn="0" w:oddVBand="0" w:evenVBand="0" w:oddHBand="0" w:evenHBand="0" w:firstRowFirstColumn="0" w:firstRowLastColumn="0" w:lastRowFirstColumn="0" w:lastRowLastColumn="0"/>
            <w:tcW w:w="1514" w:type="dxa"/>
          </w:tcPr>
          <w:p w14:paraId="62CAD758" w14:textId="77777777" w:rsidR="004D1CF7" w:rsidRPr="00F87070" w:rsidRDefault="004D1CF7" w:rsidP="004D1CF7">
            <w:pPr>
              <w:rPr>
                <w:b w:val="0"/>
                <w:bCs w:val="0"/>
              </w:rPr>
            </w:pPr>
            <w:r w:rsidRPr="00F87070">
              <w:rPr>
                <w:b w:val="0"/>
                <w:bCs w:val="0"/>
              </w:rPr>
              <w:t xml:space="preserve">Aria </w:t>
            </w:r>
          </w:p>
        </w:tc>
        <w:tc>
          <w:tcPr>
            <w:tcW w:w="1611" w:type="dxa"/>
          </w:tcPr>
          <w:p w14:paraId="1AB43991" w14:textId="77777777" w:rsidR="004D1CF7" w:rsidRDefault="004D1CF7" w:rsidP="004D1CF7">
            <w:pPr>
              <w:cnfStyle w:val="000000000000" w:firstRow="0" w:lastRow="0" w:firstColumn="0" w:lastColumn="0" w:oddVBand="0" w:evenVBand="0" w:oddHBand="0" w:evenHBand="0" w:firstRowFirstColumn="0" w:firstRowLastColumn="0" w:lastRowFirstColumn="0" w:lastRowLastColumn="0"/>
            </w:pPr>
            <w:r w:rsidRPr="003827D0">
              <w:t>Williams</w:t>
            </w:r>
          </w:p>
        </w:tc>
        <w:tc>
          <w:tcPr>
            <w:tcW w:w="2086" w:type="dxa"/>
          </w:tcPr>
          <w:p w14:paraId="0F11270D" w14:textId="77777777" w:rsidR="004D1CF7" w:rsidRDefault="004D1CF7" w:rsidP="004D1CF7">
            <w:pPr>
              <w:cnfStyle w:val="000000000000" w:firstRow="0" w:lastRow="0" w:firstColumn="0" w:lastColumn="0" w:oddVBand="0" w:evenVBand="0" w:oddHBand="0" w:evenHBand="0" w:firstRowFirstColumn="0" w:firstRowLastColumn="0" w:lastRowFirstColumn="0" w:lastRowLastColumn="0"/>
            </w:pPr>
            <w:r>
              <w:t>01/01/2003</w:t>
            </w:r>
          </w:p>
        </w:tc>
        <w:tc>
          <w:tcPr>
            <w:tcW w:w="1656" w:type="dxa"/>
          </w:tcPr>
          <w:p w14:paraId="2013DA1E" w14:textId="2A6D9552" w:rsidR="004D1CF7" w:rsidRDefault="004D1CF7" w:rsidP="004D1CF7">
            <w:pPr>
              <w:cnfStyle w:val="000000000000" w:firstRow="0" w:lastRow="0" w:firstColumn="0" w:lastColumn="0" w:oddVBand="0" w:evenVBand="0" w:oddHBand="0" w:evenHBand="0" w:firstRowFirstColumn="0" w:firstRowLastColumn="0" w:lastRowFirstColumn="0" w:lastRowLastColumn="0"/>
            </w:pPr>
            <w:r>
              <w:t>GCSE</w:t>
            </w:r>
          </w:p>
        </w:tc>
        <w:tc>
          <w:tcPr>
            <w:tcW w:w="1581" w:type="dxa"/>
          </w:tcPr>
          <w:p w14:paraId="34A373CF" w14:textId="77777777" w:rsidR="004D1CF7" w:rsidRDefault="004D1CF7" w:rsidP="004D1CF7">
            <w:pPr>
              <w:cnfStyle w:val="000000000000" w:firstRow="0" w:lastRow="0" w:firstColumn="0" w:lastColumn="0" w:oddVBand="0" w:evenVBand="0" w:oddHBand="0" w:evenHBand="0" w:firstRowFirstColumn="0" w:firstRowLastColumn="0" w:lastRowFirstColumn="0" w:lastRowLastColumn="0"/>
            </w:pPr>
            <w:r>
              <w:t>English</w:t>
            </w:r>
          </w:p>
        </w:tc>
        <w:tc>
          <w:tcPr>
            <w:tcW w:w="1171" w:type="dxa"/>
          </w:tcPr>
          <w:p w14:paraId="3A640748" w14:textId="30B0BD65" w:rsidR="004D1CF7" w:rsidRDefault="004D1CF7" w:rsidP="004D1CF7">
            <w:pPr>
              <w:cnfStyle w:val="000000000000" w:firstRow="0" w:lastRow="0" w:firstColumn="0" w:lastColumn="0" w:oddVBand="0" w:evenVBand="0" w:oddHBand="0" w:evenHBand="0" w:firstRowFirstColumn="0" w:firstRowLastColumn="0" w:lastRowFirstColumn="0" w:lastRowLastColumn="0"/>
            </w:pPr>
            <w:r>
              <w:t>L</w:t>
            </w:r>
            <w:r w:rsidRPr="00250494">
              <w:t>inguistics</w:t>
            </w:r>
          </w:p>
        </w:tc>
        <w:tc>
          <w:tcPr>
            <w:tcW w:w="1171" w:type="dxa"/>
          </w:tcPr>
          <w:p w14:paraId="5BEBE17E" w14:textId="075E999F" w:rsidR="004D1CF7" w:rsidRDefault="004D1CF7" w:rsidP="004D1CF7">
            <w:pPr>
              <w:cnfStyle w:val="000000000000" w:firstRow="0" w:lastRow="0" w:firstColumn="0" w:lastColumn="0" w:oddVBand="0" w:evenVBand="0" w:oddHBand="0" w:evenHBand="0" w:firstRowFirstColumn="0" w:firstRowLastColumn="0" w:lastRowFirstColumn="0" w:lastRowLastColumn="0"/>
            </w:pPr>
            <w:r>
              <w:t>B</w:t>
            </w:r>
          </w:p>
        </w:tc>
      </w:tr>
    </w:tbl>
    <w:p w14:paraId="403E4212" w14:textId="6A0A5E94" w:rsidR="00CD426E" w:rsidRDefault="00CD426E" w:rsidP="0066234B"/>
    <w:p w14:paraId="5383DC3C" w14:textId="1DA78FA4" w:rsidR="0088039C" w:rsidRDefault="00350FF9" w:rsidP="0066234B">
      <w:r>
        <w:lastRenderedPageBreak/>
        <w:t>This table will now be divided into two tables</w:t>
      </w:r>
      <w:r w:rsidR="00CD72A2">
        <w:t>:</w:t>
      </w:r>
    </w:p>
    <w:tbl>
      <w:tblPr>
        <w:tblStyle w:val="GridTable1Light"/>
        <w:tblW w:w="10790" w:type="dxa"/>
        <w:tblLook w:val="04A0" w:firstRow="1" w:lastRow="0" w:firstColumn="1" w:lastColumn="0" w:noHBand="0" w:noVBand="1"/>
      </w:tblPr>
      <w:tblGrid>
        <w:gridCol w:w="2214"/>
        <w:gridCol w:w="2124"/>
        <w:gridCol w:w="2208"/>
        <w:gridCol w:w="2338"/>
        <w:gridCol w:w="1906"/>
      </w:tblGrid>
      <w:tr w:rsidR="00C378C7" w14:paraId="18136031" w14:textId="26DA1771" w:rsidTr="00C37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14:paraId="0627D0DE" w14:textId="0E20A0D0" w:rsidR="00C378C7" w:rsidRDefault="00C378C7" w:rsidP="00C378C7">
            <w:r>
              <w:t>Student ID</w:t>
            </w:r>
          </w:p>
        </w:tc>
        <w:tc>
          <w:tcPr>
            <w:tcW w:w="2124" w:type="dxa"/>
          </w:tcPr>
          <w:p w14:paraId="40848C8C" w14:textId="5B03AC19" w:rsidR="00C378C7" w:rsidRDefault="00C378C7" w:rsidP="00C378C7">
            <w:pPr>
              <w:cnfStyle w:val="100000000000" w:firstRow="1" w:lastRow="0" w:firstColumn="0" w:lastColumn="0" w:oddVBand="0" w:evenVBand="0" w:oddHBand="0" w:evenHBand="0" w:firstRowFirstColumn="0" w:firstRowLastColumn="0" w:lastRowFirstColumn="0" w:lastRowLastColumn="0"/>
            </w:pPr>
            <w:r>
              <w:t>First name</w:t>
            </w:r>
          </w:p>
        </w:tc>
        <w:tc>
          <w:tcPr>
            <w:tcW w:w="2208" w:type="dxa"/>
          </w:tcPr>
          <w:p w14:paraId="38109DAB" w14:textId="36EE28B4" w:rsidR="00C378C7" w:rsidRDefault="00C378C7" w:rsidP="00C378C7">
            <w:pPr>
              <w:cnfStyle w:val="100000000000" w:firstRow="1" w:lastRow="0" w:firstColumn="0" w:lastColumn="0" w:oddVBand="0" w:evenVBand="0" w:oddHBand="0" w:evenHBand="0" w:firstRowFirstColumn="0" w:firstRowLastColumn="0" w:lastRowFirstColumn="0" w:lastRowLastColumn="0"/>
            </w:pPr>
            <w:r>
              <w:t>Last name</w:t>
            </w:r>
          </w:p>
        </w:tc>
        <w:tc>
          <w:tcPr>
            <w:tcW w:w="2338" w:type="dxa"/>
          </w:tcPr>
          <w:p w14:paraId="707D758C" w14:textId="699C5143" w:rsidR="00C378C7" w:rsidRDefault="00C378C7" w:rsidP="00C378C7">
            <w:pPr>
              <w:cnfStyle w:val="100000000000" w:firstRow="1" w:lastRow="0" w:firstColumn="0" w:lastColumn="0" w:oddVBand="0" w:evenVBand="0" w:oddHBand="0" w:evenHBand="0" w:firstRowFirstColumn="0" w:firstRowLastColumn="0" w:lastRowFirstColumn="0" w:lastRowLastColumn="0"/>
            </w:pPr>
            <w:r>
              <w:t>Date of Birth</w:t>
            </w:r>
          </w:p>
        </w:tc>
        <w:tc>
          <w:tcPr>
            <w:tcW w:w="1906" w:type="dxa"/>
          </w:tcPr>
          <w:p w14:paraId="7327744E" w14:textId="1500D84F" w:rsidR="00C378C7" w:rsidRDefault="00C378C7" w:rsidP="00C378C7">
            <w:pPr>
              <w:cnfStyle w:val="100000000000" w:firstRow="1" w:lastRow="0" w:firstColumn="0" w:lastColumn="0" w:oddVBand="0" w:evenVBand="0" w:oddHBand="0" w:evenHBand="0" w:firstRowFirstColumn="0" w:firstRowLastColumn="0" w:lastRowFirstColumn="0" w:lastRowLastColumn="0"/>
            </w:pPr>
            <w:r>
              <w:t>Course ID</w:t>
            </w:r>
          </w:p>
        </w:tc>
      </w:tr>
      <w:tr w:rsidR="00C378C7" w14:paraId="2B692DFE" w14:textId="0D01BDD9" w:rsidTr="007E493B">
        <w:trPr>
          <w:trHeight w:val="33"/>
        </w:trPr>
        <w:tc>
          <w:tcPr>
            <w:cnfStyle w:val="001000000000" w:firstRow="0" w:lastRow="0" w:firstColumn="1" w:lastColumn="0" w:oddVBand="0" w:evenVBand="0" w:oddHBand="0" w:evenHBand="0" w:firstRowFirstColumn="0" w:firstRowLastColumn="0" w:lastRowFirstColumn="0" w:lastRowLastColumn="0"/>
            <w:tcW w:w="2214" w:type="dxa"/>
          </w:tcPr>
          <w:p w14:paraId="3A5DF3AB" w14:textId="30331CD2" w:rsidR="00C378C7" w:rsidRPr="00E10F38" w:rsidRDefault="00C378C7" w:rsidP="00C378C7">
            <w:pPr>
              <w:rPr>
                <w:b w:val="0"/>
                <w:bCs w:val="0"/>
              </w:rPr>
            </w:pPr>
            <w:r w:rsidRPr="00E10F38">
              <w:rPr>
                <w:b w:val="0"/>
                <w:bCs w:val="0"/>
              </w:rPr>
              <w:t>01</w:t>
            </w:r>
          </w:p>
        </w:tc>
        <w:tc>
          <w:tcPr>
            <w:tcW w:w="2124" w:type="dxa"/>
          </w:tcPr>
          <w:p w14:paraId="4159C5FB" w14:textId="36CD85FE" w:rsidR="00C378C7" w:rsidRPr="00E10F38" w:rsidRDefault="00C378C7" w:rsidP="00C378C7">
            <w:pPr>
              <w:cnfStyle w:val="000000000000" w:firstRow="0" w:lastRow="0" w:firstColumn="0" w:lastColumn="0" w:oddVBand="0" w:evenVBand="0" w:oddHBand="0" w:evenHBand="0" w:firstRowFirstColumn="0" w:firstRowLastColumn="0" w:lastRowFirstColumn="0" w:lastRowLastColumn="0"/>
            </w:pPr>
            <w:r w:rsidRPr="00E10F38">
              <w:t xml:space="preserve">Mila </w:t>
            </w:r>
          </w:p>
        </w:tc>
        <w:tc>
          <w:tcPr>
            <w:tcW w:w="2208" w:type="dxa"/>
          </w:tcPr>
          <w:p w14:paraId="2C0D0660" w14:textId="059A453B" w:rsidR="00C378C7" w:rsidRDefault="00C378C7" w:rsidP="00C378C7">
            <w:pPr>
              <w:cnfStyle w:val="000000000000" w:firstRow="0" w:lastRow="0" w:firstColumn="0" w:lastColumn="0" w:oddVBand="0" w:evenVBand="0" w:oddHBand="0" w:evenHBand="0" w:firstRowFirstColumn="0" w:firstRowLastColumn="0" w:lastRowFirstColumn="0" w:lastRowLastColumn="0"/>
            </w:pPr>
            <w:r w:rsidRPr="003827D0">
              <w:t>Smith</w:t>
            </w:r>
          </w:p>
        </w:tc>
        <w:tc>
          <w:tcPr>
            <w:tcW w:w="2338" w:type="dxa"/>
          </w:tcPr>
          <w:p w14:paraId="0ABA62B3" w14:textId="7033EC5D" w:rsidR="00C378C7" w:rsidRDefault="00C378C7" w:rsidP="00C378C7">
            <w:pPr>
              <w:cnfStyle w:val="000000000000" w:firstRow="0" w:lastRow="0" w:firstColumn="0" w:lastColumn="0" w:oddVBand="0" w:evenVBand="0" w:oddHBand="0" w:evenHBand="0" w:firstRowFirstColumn="0" w:firstRowLastColumn="0" w:lastRowFirstColumn="0" w:lastRowLastColumn="0"/>
            </w:pPr>
            <w:r>
              <w:t>01/02/2001</w:t>
            </w:r>
          </w:p>
        </w:tc>
        <w:tc>
          <w:tcPr>
            <w:tcW w:w="1906" w:type="dxa"/>
          </w:tcPr>
          <w:p w14:paraId="3028AE4D" w14:textId="5C7700FA" w:rsidR="00C378C7" w:rsidRDefault="00C378C7" w:rsidP="00C378C7">
            <w:pPr>
              <w:cnfStyle w:val="000000000000" w:firstRow="0" w:lastRow="0" w:firstColumn="0" w:lastColumn="0" w:oddVBand="0" w:evenVBand="0" w:oddHBand="0" w:evenHBand="0" w:firstRowFirstColumn="0" w:firstRowLastColumn="0" w:lastRowFirstColumn="0" w:lastRowLastColumn="0"/>
            </w:pPr>
            <w:r>
              <w:t>101</w:t>
            </w:r>
          </w:p>
        </w:tc>
      </w:tr>
      <w:tr w:rsidR="00C378C7" w14:paraId="0405ECE4" w14:textId="3614FED5" w:rsidTr="00C378C7">
        <w:tc>
          <w:tcPr>
            <w:cnfStyle w:val="001000000000" w:firstRow="0" w:lastRow="0" w:firstColumn="1" w:lastColumn="0" w:oddVBand="0" w:evenVBand="0" w:oddHBand="0" w:evenHBand="0" w:firstRowFirstColumn="0" w:firstRowLastColumn="0" w:lastRowFirstColumn="0" w:lastRowLastColumn="0"/>
            <w:tcW w:w="2214" w:type="dxa"/>
          </w:tcPr>
          <w:p w14:paraId="31D3D10A" w14:textId="059D6FBE" w:rsidR="00C378C7" w:rsidRPr="00E10F38" w:rsidRDefault="00C378C7" w:rsidP="00C378C7">
            <w:pPr>
              <w:rPr>
                <w:b w:val="0"/>
                <w:bCs w:val="0"/>
              </w:rPr>
            </w:pPr>
            <w:r w:rsidRPr="00E10F38">
              <w:rPr>
                <w:b w:val="0"/>
                <w:bCs w:val="0"/>
              </w:rPr>
              <w:t>02</w:t>
            </w:r>
          </w:p>
        </w:tc>
        <w:tc>
          <w:tcPr>
            <w:tcW w:w="2124" w:type="dxa"/>
          </w:tcPr>
          <w:p w14:paraId="26073218" w14:textId="0A5EA7C0" w:rsidR="00C378C7" w:rsidRPr="00E10F38" w:rsidRDefault="00C378C7" w:rsidP="00C378C7">
            <w:pPr>
              <w:cnfStyle w:val="000000000000" w:firstRow="0" w:lastRow="0" w:firstColumn="0" w:lastColumn="0" w:oddVBand="0" w:evenVBand="0" w:oddHBand="0" w:evenHBand="0" w:firstRowFirstColumn="0" w:firstRowLastColumn="0" w:lastRowFirstColumn="0" w:lastRowLastColumn="0"/>
            </w:pPr>
            <w:r w:rsidRPr="00E10F38">
              <w:t xml:space="preserve">Jack </w:t>
            </w:r>
          </w:p>
        </w:tc>
        <w:tc>
          <w:tcPr>
            <w:tcW w:w="2208" w:type="dxa"/>
          </w:tcPr>
          <w:p w14:paraId="7D1984CD" w14:textId="6C5636E1" w:rsidR="00C378C7" w:rsidRDefault="00C378C7" w:rsidP="00C378C7">
            <w:pPr>
              <w:cnfStyle w:val="000000000000" w:firstRow="0" w:lastRow="0" w:firstColumn="0" w:lastColumn="0" w:oddVBand="0" w:evenVBand="0" w:oddHBand="0" w:evenHBand="0" w:firstRowFirstColumn="0" w:firstRowLastColumn="0" w:lastRowFirstColumn="0" w:lastRowLastColumn="0"/>
            </w:pPr>
            <w:r w:rsidRPr="003827D0">
              <w:t>Jones</w:t>
            </w:r>
          </w:p>
        </w:tc>
        <w:tc>
          <w:tcPr>
            <w:tcW w:w="2338" w:type="dxa"/>
          </w:tcPr>
          <w:p w14:paraId="5708B49E" w14:textId="12FFB030" w:rsidR="00C378C7" w:rsidRDefault="00C378C7" w:rsidP="00C378C7">
            <w:pPr>
              <w:cnfStyle w:val="000000000000" w:firstRow="0" w:lastRow="0" w:firstColumn="0" w:lastColumn="0" w:oddVBand="0" w:evenVBand="0" w:oddHBand="0" w:evenHBand="0" w:firstRowFirstColumn="0" w:firstRowLastColumn="0" w:lastRowFirstColumn="0" w:lastRowLastColumn="0"/>
            </w:pPr>
            <w:r>
              <w:t>30/05/2000</w:t>
            </w:r>
          </w:p>
        </w:tc>
        <w:tc>
          <w:tcPr>
            <w:tcW w:w="1906" w:type="dxa"/>
          </w:tcPr>
          <w:p w14:paraId="38B3D9AE" w14:textId="5C6D4C16" w:rsidR="00C378C7" w:rsidRDefault="00C378C7" w:rsidP="00C378C7">
            <w:pPr>
              <w:cnfStyle w:val="000000000000" w:firstRow="0" w:lastRow="0" w:firstColumn="0" w:lastColumn="0" w:oddVBand="0" w:evenVBand="0" w:oddHBand="0" w:evenHBand="0" w:firstRowFirstColumn="0" w:firstRowLastColumn="0" w:lastRowFirstColumn="0" w:lastRowLastColumn="0"/>
            </w:pPr>
            <w:r>
              <w:t>102</w:t>
            </w:r>
          </w:p>
        </w:tc>
      </w:tr>
      <w:tr w:rsidR="00C378C7" w14:paraId="6F9FD87D" w14:textId="1775B692" w:rsidTr="00C378C7">
        <w:tc>
          <w:tcPr>
            <w:cnfStyle w:val="001000000000" w:firstRow="0" w:lastRow="0" w:firstColumn="1" w:lastColumn="0" w:oddVBand="0" w:evenVBand="0" w:oddHBand="0" w:evenHBand="0" w:firstRowFirstColumn="0" w:firstRowLastColumn="0" w:lastRowFirstColumn="0" w:lastRowLastColumn="0"/>
            <w:tcW w:w="2214" w:type="dxa"/>
          </w:tcPr>
          <w:p w14:paraId="641676F1" w14:textId="0A62C0B8" w:rsidR="00C378C7" w:rsidRPr="00E10F38" w:rsidRDefault="00C378C7" w:rsidP="00C378C7">
            <w:pPr>
              <w:rPr>
                <w:b w:val="0"/>
                <w:bCs w:val="0"/>
              </w:rPr>
            </w:pPr>
            <w:r w:rsidRPr="00E10F38">
              <w:rPr>
                <w:b w:val="0"/>
                <w:bCs w:val="0"/>
              </w:rPr>
              <w:t>03</w:t>
            </w:r>
          </w:p>
        </w:tc>
        <w:tc>
          <w:tcPr>
            <w:tcW w:w="2124" w:type="dxa"/>
          </w:tcPr>
          <w:p w14:paraId="4CDDF994" w14:textId="4284568A" w:rsidR="00C378C7" w:rsidRPr="00E10F38" w:rsidRDefault="00C378C7" w:rsidP="00C378C7">
            <w:pPr>
              <w:cnfStyle w:val="000000000000" w:firstRow="0" w:lastRow="0" w:firstColumn="0" w:lastColumn="0" w:oddVBand="0" w:evenVBand="0" w:oddHBand="0" w:evenHBand="0" w:firstRowFirstColumn="0" w:firstRowLastColumn="0" w:lastRowFirstColumn="0" w:lastRowLastColumn="0"/>
            </w:pPr>
            <w:r w:rsidRPr="00E10F38">
              <w:t xml:space="preserve">Aria </w:t>
            </w:r>
          </w:p>
        </w:tc>
        <w:tc>
          <w:tcPr>
            <w:tcW w:w="2208" w:type="dxa"/>
          </w:tcPr>
          <w:p w14:paraId="7ABC9088" w14:textId="69F8CF43" w:rsidR="00C378C7" w:rsidRDefault="00C378C7" w:rsidP="00C378C7">
            <w:pPr>
              <w:cnfStyle w:val="000000000000" w:firstRow="0" w:lastRow="0" w:firstColumn="0" w:lastColumn="0" w:oddVBand="0" w:evenVBand="0" w:oddHBand="0" w:evenHBand="0" w:firstRowFirstColumn="0" w:firstRowLastColumn="0" w:lastRowFirstColumn="0" w:lastRowLastColumn="0"/>
            </w:pPr>
            <w:r w:rsidRPr="003827D0">
              <w:t>Williams</w:t>
            </w:r>
          </w:p>
        </w:tc>
        <w:tc>
          <w:tcPr>
            <w:tcW w:w="2338" w:type="dxa"/>
          </w:tcPr>
          <w:p w14:paraId="2F01B595" w14:textId="7616D369" w:rsidR="00C378C7" w:rsidRDefault="00C378C7" w:rsidP="00C378C7">
            <w:pPr>
              <w:cnfStyle w:val="000000000000" w:firstRow="0" w:lastRow="0" w:firstColumn="0" w:lastColumn="0" w:oddVBand="0" w:evenVBand="0" w:oddHBand="0" w:evenHBand="0" w:firstRowFirstColumn="0" w:firstRowLastColumn="0" w:lastRowFirstColumn="0" w:lastRowLastColumn="0"/>
            </w:pPr>
            <w:r>
              <w:t>01/01/2003</w:t>
            </w:r>
          </w:p>
        </w:tc>
        <w:tc>
          <w:tcPr>
            <w:tcW w:w="1906" w:type="dxa"/>
          </w:tcPr>
          <w:p w14:paraId="715E2ED1" w14:textId="680CDCF4" w:rsidR="00C378C7" w:rsidRDefault="00C378C7" w:rsidP="00C378C7">
            <w:pPr>
              <w:cnfStyle w:val="000000000000" w:firstRow="0" w:lastRow="0" w:firstColumn="0" w:lastColumn="0" w:oddVBand="0" w:evenVBand="0" w:oddHBand="0" w:evenHBand="0" w:firstRowFirstColumn="0" w:firstRowLastColumn="0" w:lastRowFirstColumn="0" w:lastRowLastColumn="0"/>
            </w:pPr>
            <w:r>
              <w:t>103</w:t>
            </w:r>
          </w:p>
        </w:tc>
      </w:tr>
    </w:tbl>
    <w:p w14:paraId="0944F7A3" w14:textId="77777777" w:rsidR="005F02B6" w:rsidRDefault="005F02B6" w:rsidP="0066234B"/>
    <w:tbl>
      <w:tblPr>
        <w:tblStyle w:val="GridTable1Light"/>
        <w:tblW w:w="0" w:type="auto"/>
        <w:tblLook w:val="04A0" w:firstRow="1" w:lastRow="0" w:firstColumn="1" w:lastColumn="0" w:noHBand="0" w:noVBand="1"/>
      </w:tblPr>
      <w:tblGrid>
        <w:gridCol w:w="2170"/>
        <w:gridCol w:w="2170"/>
        <w:gridCol w:w="2186"/>
        <w:gridCol w:w="2377"/>
        <w:gridCol w:w="1887"/>
      </w:tblGrid>
      <w:tr w:rsidR="00E743E2" w14:paraId="150108E8" w14:textId="2AA8F801" w:rsidTr="00E74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0" w:type="dxa"/>
          </w:tcPr>
          <w:p w14:paraId="275360A4" w14:textId="3ECB592A" w:rsidR="00E743E2" w:rsidRDefault="00E743E2" w:rsidP="00E818BF">
            <w:r>
              <w:t>Course ID</w:t>
            </w:r>
          </w:p>
        </w:tc>
        <w:tc>
          <w:tcPr>
            <w:tcW w:w="2170" w:type="dxa"/>
          </w:tcPr>
          <w:p w14:paraId="44AF4852" w14:textId="078D31C9" w:rsidR="00E743E2" w:rsidRDefault="00E743E2" w:rsidP="00E818BF">
            <w:pPr>
              <w:cnfStyle w:val="100000000000" w:firstRow="1" w:lastRow="0" w:firstColumn="0" w:lastColumn="0" w:oddVBand="0" w:evenVBand="0" w:oddHBand="0" w:evenHBand="0" w:firstRowFirstColumn="0" w:firstRowLastColumn="0" w:lastRowFirstColumn="0" w:lastRowLastColumn="0"/>
            </w:pPr>
            <w:r>
              <w:t>Course name</w:t>
            </w:r>
          </w:p>
        </w:tc>
        <w:tc>
          <w:tcPr>
            <w:tcW w:w="2186" w:type="dxa"/>
          </w:tcPr>
          <w:p w14:paraId="13765C57" w14:textId="04FB2555" w:rsidR="00E743E2" w:rsidRDefault="00E743E2" w:rsidP="00E818BF">
            <w:pPr>
              <w:cnfStyle w:val="100000000000" w:firstRow="1" w:lastRow="0" w:firstColumn="0" w:lastColumn="0" w:oddVBand="0" w:evenVBand="0" w:oddHBand="0" w:evenHBand="0" w:firstRowFirstColumn="0" w:firstRowLastColumn="0" w:lastRowFirstColumn="0" w:lastRowLastColumn="0"/>
            </w:pPr>
            <w:r>
              <w:t>Subject</w:t>
            </w:r>
          </w:p>
        </w:tc>
        <w:tc>
          <w:tcPr>
            <w:tcW w:w="2377" w:type="dxa"/>
          </w:tcPr>
          <w:p w14:paraId="3EC13452" w14:textId="0B444686" w:rsidR="00E743E2" w:rsidRDefault="00E743E2" w:rsidP="00E818BF">
            <w:pPr>
              <w:cnfStyle w:val="100000000000" w:firstRow="1" w:lastRow="0" w:firstColumn="0" w:lastColumn="0" w:oddVBand="0" w:evenVBand="0" w:oddHBand="0" w:evenHBand="0" w:firstRowFirstColumn="0" w:firstRowLastColumn="0" w:lastRowFirstColumn="0" w:lastRowLastColumn="0"/>
            </w:pPr>
            <w:r>
              <w:t>Department</w:t>
            </w:r>
          </w:p>
        </w:tc>
        <w:tc>
          <w:tcPr>
            <w:tcW w:w="1887" w:type="dxa"/>
          </w:tcPr>
          <w:p w14:paraId="2F3F1968" w14:textId="04014471" w:rsidR="00E743E2" w:rsidRDefault="00E743E2" w:rsidP="00E818BF">
            <w:pPr>
              <w:cnfStyle w:val="100000000000" w:firstRow="1" w:lastRow="0" w:firstColumn="0" w:lastColumn="0" w:oddVBand="0" w:evenVBand="0" w:oddHBand="0" w:evenHBand="0" w:firstRowFirstColumn="0" w:firstRowLastColumn="0" w:lastRowFirstColumn="0" w:lastRowLastColumn="0"/>
            </w:pPr>
            <w:r>
              <w:t>Building</w:t>
            </w:r>
          </w:p>
        </w:tc>
      </w:tr>
      <w:tr w:rsidR="00E743E2" w14:paraId="7022B276" w14:textId="22BE6980" w:rsidTr="00E743E2">
        <w:tc>
          <w:tcPr>
            <w:cnfStyle w:val="001000000000" w:firstRow="0" w:lastRow="0" w:firstColumn="1" w:lastColumn="0" w:oddVBand="0" w:evenVBand="0" w:oddHBand="0" w:evenHBand="0" w:firstRowFirstColumn="0" w:firstRowLastColumn="0" w:lastRowFirstColumn="0" w:lastRowLastColumn="0"/>
            <w:tcW w:w="2170" w:type="dxa"/>
          </w:tcPr>
          <w:p w14:paraId="63BF5AF6" w14:textId="156B920F" w:rsidR="00E743E2" w:rsidRPr="00E10F38" w:rsidRDefault="00E743E2" w:rsidP="00250494">
            <w:pPr>
              <w:rPr>
                <w:b w:val="0"/>
                <w:bCs w:val="0"/>
              </w:rPr>
            </w:pPr>
            <w:r w:rsidRPr="00E10F38">
              <w:rPr>
                <w:b w:val="0"/>
                <w:bCs w:val="0"/>
              </w:rPr>
              <w:t>101</w:t>
            </w:r>
          </w:p>
        </w:tc>
        <w:tc>
          <w:tcPr>
            <w:tcW w:w="2170" w:type="dxa"/>
          </w:tcPr>
          <w:p w14:paraId="3F116F6D" w14:textId="3DA6E427" w:rsidR="00E743E2" w:rsidRDefault="00E743E2" w:rsidP="00250494">
            <w:pPr>
              <w:cnfStyle w:val="000000000000" w:firstRow="0" w:lastRow="0" w:firstColumn="0" w:lastColumn="0" w:oddVBand="0" w:evenVBand="0" w:oddHBand="0" w:evenHBand="0" w:firstRowFirstColumn="0" w:firstRowLastColumn="0" w:lastRowFirstColumn="0" w:lastRowLastColumn="0"/>
            </w:pPr>
            <w:r>
              <w:t>A level</w:t>
            </w:r>
          </w:p>
        </w:tc>
        <w:tc>
          <w:tcPr>
            <w:tcW w:w="2186" w:type="dxa"/>
          </w:tcPr>
          <w:p w14:paraId="1AEC7D32" w14:textId="7B261786" w:rsidR="00E743E2" w:rsidRDefault="00E743E2" w:rsidP="00250494">
            <w:pPr>
              <w:cnfStyle w:val="000000000000" w:firstRow="0" w:lastRow="0" w:firstColumn="0" w:lastColumn="0" w:oddVBand="0" w:evenVBand="0" w:oddHBand="0" w:evenHBand="0" w:firstRowFirstColumn="0" w:firstRowLastColumn="0" w:lastRowFirstColumn="0" w:lastRowLastColumn="0"/>
            </w:pPr>
            <w:r>
              <w:t>Math</w:t>
            </w:r>
          </w:p>
        </w:tc>
        <w:tc>
          <w:tcPr>
            <w:tcW w:w="2377" w:type="dxa"/>
          </w:tcPr>
          <w:p w14:paraId="7D8B9D69" w14:textId="4AFBA30F" w:rsidR="00E743E2" w:rsidRDefault="00E743E2" w:rsidP="00250494">
            <w:pPr>
              <w:cnfStyle w:val="000000000000" w:firstRow="0" w:lastRow="0" w:firstColumn="0" w:lastColumn="0" w:oddVBand="0" w:evenVBand="0" w:oddHBand="0" w:evenHBand="0" w:firstRowFirstColumn="0" w:firstRowLastColumn="0" w:lastRowFirstColumn="0" w:lastRowLastColumn="0"/>
            </w:pPr>
            <w:r>
              <w:t>Math</w:t>
            </w:r>
          </w:p>
        </w:tc>
        <w:tc>
          <w:tcPr>
            <w:tcW w:w="1887" w:type="dxa"/>
          </w:tcPr>
          <w:p w14:paraId="7DE2083F" w14:textId="24A2D67B" w:rsidR="00E743E2" w:rsidRDefault="00E743E2" w:rsidP="00250494">
            <w:pPr>
              <w:cnfStyle w:val="000000000000" w:firstRow="0" w:lastRow="0" w:firstColumn="0" w:lastColumn="0" w:oddVBand="0" w:evenVBand="0" w:oddHBand="0" w:evenHBand="0" w:firstRowFirstColumn="0" w:firstRowLastColumn="0" w:lastRowFirstColumn="0" w:lastRowLastColumn="0"/>
            </w:pPr>
            <w:r>
              <w:t>A</w:t>
            </w:r>
          </w:p>
        </w:tc>
      </w:tr>
      <w:tr w:rsidR="00E743E2" w14:paraId="25849950" w14:textId="6363544B" w:rsidTr="00B45D82">
        <w:trPr>
          <w:trHeight w:val="242"/>
        </w:trPr>
        <w:tc>
          <w:tcPr>
            <w:cnfStyle w:val="001000000000" w:firstRow="0" w:lastRow="0" w:firstColumn="1" w:lastColumn="0" w:oddVBand="0" w:evenVBand="0" w:oddHBand="0" w:evenHBand="0" w:firstRowFirstColumn="0" w:firstRowLastColumn="0" w:lastRowFirstColumn="0" w:lastRowLastColumn="0"/>
            <w:tcW w:w="2170" w:type="dxa"/>
          </w:tcPr>
          <w:p w14:paraId="7E2559AA" w14:textId="5CC5D057" w:rsidR="00E743E2" w:rsidRPr="00E10F38" w:rsidRDefault="00E743E2" w:rsidP="00250494">
            <w:pPr>
              <w:rPr>
                <w:b w:val="0"/>
                <w:bCs w:val="0"/>
              </w:rPr>
            </w:pPr>
            <w:r w:rsidRPr="00E10F38">
              <w:rPr>
                <w:b w:val="0"/>
                <w:bCs w:val="0"/>
              </w:rPr>
              <w:t>102</w:t>
            </w:r>
          </w:p>
        </w:tc>
        <w:tc>
          <w:tcPr>
            <w:tcW w:w="2170" w:type="dxa"/>
          </w:tcPr>
          <w:p w14:paraId="79EDD83F" w14:textId="20750C74" w:rsidR="00E743E2" w:rsidRDefault="00E743E2" w:rsidP="00250494">
            <w:pPr>
              <w:cnfStyle w:val="000000000000" w:firstRow="0" w:lastRow="0" w:firstColumn="0" w:lastColumn="0" w:oddVBand="0" w:evenVBand="0" w:oddHBand="0" w:evenHBand="0" w:firstRowFirstColumn="0" w:firstRowLastColumn="0" w:lastRowFirstColumn="0" w:lastRowLastColumn="0"/>
            </w:pPr>
            <w:r>
              <w:t>Access course</w:t>
            </w:r>
          </w:p>
        </w:tc>
        <w:tc>
          <w:tcPr>
            <w:tcW w:w="2186" w:type="dxa"/>
          </w:tcPr>
          <w:p w14:paraId="348DF514" w14:textId="7BB3CA61" w:rsidR="00E743E2" w:rsidRDefault="00E743E2" w:rsidP="00250494">
            <w:pPr>
              <w:cnfStyle w:val="000000000000" w:firstRow="0" w:lastRow="0" w:firstColumn="0" w:lastColumn="0" w:oddVBand="0" w:evenVBand="0" w:oddHBand="0" w:evenHBand="0" w:firstRowFirstColumn="0" w:firstRowLastColumn="0" w:lastRowFirstColumn="0" w:lastRowLastColumn="0"/>
            </w:pPr>
            <w:r>
              <w:t>IT</w:t>
            </w:r>
          </w:p>
        </w:tc>
        <w:tc>
          <w:tcPr>
            <w:tcW w:w="2377" w:type="dxa"/>
          </w:tcPr>
          <w:p w14:paraId="44FFD469" w14:textId="752CB1CF" w:rsidR="00E743E2" w:rsidRDefault="00E743E2" w:rsidP="00250494">
            <w:pPr>
              <w:cnfStyle w:val="000000000000" w:firstRow="0" w:lastRow="0" w:firstColumn="0" w:lastColumn="0" w:oddVBand="0" w:evenVBand="0" w:oddHBand="0" w:evenHBand="0" w:firstRowFirstColumn="0" w:firstRowLastColumn="0" w:lastRowFirstColumn="0" w:lastRowLastColumn="0"/>
            </w:pPr>
            <w:r>
              <w:t>Technology and Computing</w:t>
            </w:r>
          </w:p>
        </w:tc>
        <w:tc>
          <w:tcPr>
            <w:tcW w:w="1887" w:type="dxa"/>
          </w:tcPr>
          <w:p w14:paraId="74A5A160" w14:textId="750D0A3D" w:rsidR="00E743E2" w:rsidRDefault="00E743E2" w:rsidP="00250494">
            <w:pPr>
              <w:cnfStyle w:val="000000000000" w:firstRow="0" w:lastRow="0" w:firstColumn="0" w:lastColumn="0" w:oddVBand="0" w:evenVBand="0" w:oddHBand="0" w:evenHBand="0" w:firstRowFirstColumn="0" w:firstRowLastColumn="0" w:lastRowFirstColumn="0" w:lastRowLastColumn="0"/>
            </w:pPr>
            <w:r>
              <w:t>C</w:t>
            </w:r>
          </w:p>
        </w:tc>
      </w:tr>
      <w:tr w:rsidR="00E743E2" w14:paraId="13E33926" w14:textId="112CE1CE" w:rsidTr="00B45D82">
        <w:trPr>
          <w:trHeight w:val="122"/>
        </w:trPr>
        <w:tc>
          <w:tcPr>
            <w:cnfStyle w:val="001000000000" w:firstRow="0" w:lastRow="0" w:firstColumn="1" w:lastColumn="0" w:oddVBand="0" w:evenVBand="0" w:oddHBand="0" w:evenHBand="0" w:firstRowFirstColumn="0" w:firstRowLastColumn="0" w:lastRowFirstColumn="0" w:lastRowLastColumn="0"/>
            <w:tcW w:w="2170" w:type="dxa"/>
          </w:tcPr>
          <w:p w14:paraId="6AFA4B61" w14:textId="28DD544E" w:rsidR="00E743E2" w:rsidRPr="00E10F38" w:rsidRDefault="00E743E2" w:rsidP="00250494">
            <w:pPr>
              <w:rPr>
                <w:b w:val="0"/>
                <w:bCs w:val="0"/>
              </w:rPr>
            </w:pPr>
            <w:r w:rsidRPr="00E10F38">
              <w:rPr>
                <w:b w:val="0"/>
                <w:bCs w:val="0"/>
              </w:rPr>
              <w:t>103</w:t>
            </w:r>
          </w:p>
        </w:tc>
        <w:tc>
          <w:tcPr>
            <w:tcW w:w="2170" w:type="dxa"/>
          </w:tcPr>
          <w:p w14:paraId="1F2AC6B8" w14:textId="1C46122E" w:rsidR="00E743E2" w:rsidRDefault="00E743E2" w:rsidP="00250494">
            <w:pPr>
              <w:cnfStyle w:val="000000000000" w:firstRow="0" w:lastRow="0" w:firstColumn="0" w:lastColumn="0" w:oddVBand="0" w:evenVBand="0" w:oddHBand="0" w:evenHBand="0" w:firstRowFirstColumn="0" w:firstRowLastColumn="0" w:lastRowFirstColumn="0" w:lastRowLastColumn="0"/>
            </w:pPr>
            <w:r>
              <w:t>GCSE</w:t>
            </w:r>
          </w:p>
        </w:tc>
        <w:tc>
          <w:tcPr>
            <w:tcW w:w="2186" w:type="dxa"/>
          </w:tcPr>
          <w:p w14:paraId="47164BB2" w14:textId="049AD6C3" w:rsidR="00E743E2" w:rsidRDefault="00E743E2" w:rsidP="00250494">
            <w:pPr>
              <w:cnfStyle w:val="000000000000" w:firstRow="0" w:lastRow="0" w:firstColumn="0" w:lastColumn="0" w:oddVBand="0" w:evenVBand="0" w:oddHBand="0" w:evenHBand="0" w:firstRowFirstColumn="0" w:firstRowLastColumn="0" w:lastRowFirstColumn="0" w:lastRowLastColumn="0"/>
            </w:pPr>
            <w:r>
              <w:t>English</w:t>
            </w:r>
          </w:p>
        </w:tc>
        <w:tc>
          <w:tcPr>
            <w:tcW w:w="2377" w:type="dxa"/>
          </w:tcPr>
          <w:p w14:paraId="3D62D71D" w14:textId="6CE028E0" w:rsidR="00E743E2" w:rsidRDefault="00E743E2" w:rsidP="00250494">
            <w:pPr>
              <w:cnfStyle w:val="000000000000" w:firstRow="0" w:lastRow="0" w:firstColumn="0" w:lastColumn="0" w:oddVBand="0" w:evenVBand="0" w:oddHBand="0" w:evenHBand="0" w:firstRowFirstColumn="0" w:firstRowLastColumn="0" w:lastRowFirstColumn="0" w:lastRowLastColumn="0"/>
            </w:pPr>
            <w:r>
              <w:t>L</w:t>
            </w:r>
            <w:r w:rsidRPr="00250494">
              <w:t>inguistics</w:t>
            </w:r>
          </w:p>
        </w:tc>
        <w:tc>
          <w:tcPr>
            <w:tcW w:w="1887" w:type="dxa"/>
          </w:tcPr>
          <w:p w14:paraId="01DF4E1E" w14:textId="104EB535" w:rsidR="00E743E2" w:rsidRDefault="00E743E2" w:rsidP="00250494">
            <w:pPr>
              <w:cnfStyle w:val="000000000000" w:firstRow="0" w:lastRow="0" w:firstColumn="0" w:lastColumn="0" w:oddVBand="0" w:evenVBand="0" w:oddHBand="0" w:evenHBand="0" w:firstRowFirstColumn="0" w:firstRowLastColumn="0" w:lastRowFirstColumn="0" w:lastRowLastColumn="0"/>
            </w:pPr>
            <w:r>
              <w:t>B</w:t>
            </w:r>
          </w:p>
        </w:tc>
      </w:tr>
    </w:tbl>
    <w:p w14:paraId="34C29177" w14:textId="4BD72B59" w:rsidR="0088039C" w:rsidRDefault="0088039C" w:rsidP="0066234B"/>
    <w:p w14:paraId="310FD94A" w14:textId="77777777" w:rsidR="00E451CB" w:rsidRDefault="00E451CB" w:rsidP="00BD6838"/>
    <w:p w14:paraId="557FF8F6" w14:textId="46AF5228" w:rsidR="00BD6838" w:rsidRDefault="00BD6838" w:rsidP="00BD6838">
      <w:r>
        <w:t>3</w:t>
      </w:r>
      <w:r w:rsidR="0087769F" w:rsidRPr="00827B90">
        <w:rPr>
          <w:color w:val="000000" w:themeColor="text1"/>
        </w:rPr>
        <w:t>rd</w:t>
      </w:r>
      <w:r>
        <w:t xml:space="preserve"> Normal Form (3</w:t>
      </w:r>
      <w:r w:rsidR="00827B90">
        <w:t>rd</w:t>
      </w:r>
      <w:r>
        <w:t>NF)</w:t>
      </w:r>
    </w:p>
    <w:p w14:paraId="3BB0EC5D" w14:textId="77777777" w:rsidR="0096740D" w:rsidRDefault="0096740D" w:rsidP="00BD6838"/>
    <w:p w14:paraId="18A6E3DB" w14:textId="3A5596C9" w:rsidR="00BD6838" w:rsidRDefault="00B2381F" w:rsidP="0066234B">
      <w:r w:rsidRPr="00B2381F">
        <w:t xml:space="preserve">The most important rule in this form is to have the table in 2nd normal form. </w:t>
      </w:r>
      <w:r w:rsidR="006D541D" w:rsidRPr="006D541D">
        <w:t>Secondly</w:t>
      </w:r>
      <w:r w:rsidRPr="00B2381F">
        <w:t>, the table should also be free of any transitive dependency. According to (</w:t>
      </w:r>
      <w:r w:rsidR="00291013" w:rsidRPr="00FF6EB0">
        <w:rPr>
          <w:rFonts w:ascii="Arial" w:hAnsi="Arial" w:cs="Arial"/>
          <w:color w:val="000000" w:themeColor="text1"/>
          <w:sz w:val="22"/>
          <w:szCs w:val="22"/>
        </w:rPr>
        <w:t>Chapple</w:t>
      </w:r>
      <w:r w:rsidRPr="00B2381F">
        <w:t xml:space="preserve">, </w:t>
      </w:r>
      <w:r w:rsidR="00291013">
        <w:t>2019</w:t>
      </w:r>
      <w:r w:rsidRPr="00B2381F">
        <w:t xml:space="preserve">), "a transitive dependency in a database is an indirect relationship between values in the same table that causes a functional dependency". </w:t>
      </w:r>
      <w:r w:rsidR="00131176" w:rsidRPr="00131176">
        <w:t>In other words, we must create a separate table for the data that does not have a direct dependency.</w:t>
      </w:r>
      <w:r w:rsidR="00131176">
        <w:t xml:space="preserve"> </w:t>
      </w:r>
      <w:r w:rsidR="00AF64D1" w:rsidRPr="00AF64D1">
        <w:t>In the previous example, there is no transitive dependency for the department name and the building with the course</w:t>
      </w:r>
      <w:r w:rsidR="00DB01CD">
        <w:t xml:space="preserve"> table</w:t>
      </w:r>
      <w:r w:rsidR="00AF64D1" w:rsidRPr="00AF64D1">
        <w:t xml:space="preserve">. </w:t>
      </w:r>
      <w:r w:rsidR="00D62667">
        <w:t xml:space="preserve">For this </w:t>
      </w:r>
      <w:r w:rsidR="00AF64D1" w:rsidRPr="00AF64D1">
        <w:t xml:space="preserve">example, it is best to have a separate table for the departments. </w:t>
      </w:r>
      <w:r w:rsidR="004841EC">
        <w:t>One</w:t>
      </w:r>
      <w:r w:rsidR="00AF64D1" w:rsidRPr="00AF64D1">
        <w:t xml:space="preserve"> advantage of this process is that more attributes can be added to the department table without causing any confusion or data duplication.</w:t>
      </w:r>
      <w:r w:rsidR="00215C31">
        <w:t xml:space="preserve"> </w:t>
      </w:r>
      <w:r w:rsidR="00215C31" w:rsidRPr="009A71DD">
        <w:rPr>
          <w:color w:val="000000" w:themeColor="text1"/>
        </w:rPr>
        <w:t>Another great advantage of the 3rd Normal Form is that multiple tables can be linked together without duplicating any data. Additionally, changing the data in a normalized database of the third form is straightforward. In other words, when you make any modifications to the data, the data will be updated in all linked tables automatically. Moreover, performing this level of normalization can also help us to prevent any inconsistency in the data after deleting, modifying or inserting new data.</w:t>
      </w:r>
      <w:r w:rsidR="00ED31FB">
        <w:rPr>
          <w:color w:val="000000" w:themeColor="text1"/>
        </w:rPr>
        <w:t xml:space="preserve"> It can be noticed from the table below that the Department ID has been deleted as it can be easily accessed through the course ID.</w:t>
      </w:r>
      <w:r w:rsidR="00D966E7">
        <w:rPr>
          <w:color w:val="000000" w:themeColor="text1"/>
        </w:rPr>
        <w:t xml:space="preserve"> In the example</w:t>
      </w:r>
      <w:r w:rsidR="00973F0D">
        <w:rPr>
          <w:color w:val="000000" w:themeColor="text1"/>
        </w:rPr>
        <w:t xml:space="preserve"> below</w:t>
      </w:r>
      <w:r w:rsidR="007D2BFF">
        <w:rPr>
          <w:color w:val="000000" w:themeColor="text1"/>
        </w:rPr>
        <w:t>,</w:t>
      </w:r>
      <w:r w:rsidR="00973F0D">
        <w:rPr>
          <w:color w:val="000000" w:themeColor="text1"/>
        </w:rPr>
        <w:t xml:space="preserve"> the Department ID</w:t>
      </w:r>
      <w:r w:rsidR="007D2BFF">
        <w:rPr>
          <w:color w:val="000000" w:themeColor="text1"/>
        </w:rPr>
        <w:t xml:space="preserve"> has been deleted</w:t>
      </w:r>
      <w:r w:rsidR="00973F0D">
        <w:rPr>
          <w:color w:val="000000" w:themeColor="text1"/>
        </w:rPr>
        <w:t xml:space="preserve"> from the course enrolment table because it can be accessed through the course code.</w:t>
      </w:r>
    </w:p>
    <w:p w14:paraId="73016C8B" w14:textId="18AE0610" w:rsidR="00DB487D" w:rsidRDefault="00DB487D" w:rsidP="0066234B"/>
    <w:p w14:paraId="5FDDAAC8" w14:textId="55EDA43B" w:rsidR="004C4D61" w:rsidRDefault="004C4D61" w:rsidP="00DB487D"/>
    <w:p w14:paraId="3CDBD6CE" w14:textId="39DBA277" w:rsidR="004C4D61" w:rsidRDefault="004C4D61" w:rsidP="00C97D82">
      <w:r>
        <w:t>Example:</w:t>
      </w:r>
    </w:p>
    <w:p w14:paraId="39F48519" w14:textId="77777777" w:rsidR="00A17929" w:rsidRDefault="00A17929" w:rsidP="00C97D82"/>
    <w:p w14:paraId="006EC149" w14:textId="177C65E3" w:rsidR="00A17929" w:rsidRDefault="00A17929" w:rsidP="00C97D82">
      <w:r>
        <w:t xml:space="preserve">The table below is </w:t>
      </w:r>
      <w:r w:rsidRPr="00A76748">
        <w:rPr>
          <w:b/>
        </w:rPr>
        <w:t>not</w:t>
      </w:r>
      <w:r>
        <w:t xml:space="preserve"> in 3</w:t>
      </w:r>
      <w:r w:rsidRPr="00A17929">
        <w:rPr>
          <w:vertAlign w:val="superscript"/>
        </w:rPr>
        <w:t>rd</w:t>
      </w:r>
      <w:r>
        <w:t xml:space="preserve"> NF</w:t>
      </w:r>
      <w:r w:rsidR="00CF5A93">
        <w:t xml:space="preserve"> (before):</w:t>
      </w:r>
    </w:p>
    <w:p w14:paraId="325DE763" w14:textId="77777777" w:rsidR="00782005" w:rsidRDefault="00782005" w:rsidP="00C97D82"/>
    <w:tbl>
      <w:tblPr>
        <w:tblStyle w:val="TableGrid"/>
        <w:tblW w:w="0" w:type="auto"/>
        <w:tblLook w:val="04A0" w:firstRow="1" w:lastRow="0" w:firstColumn="1" w:lastColumn="0" w:noHBand="0" w:noVBand="1"/>
      </w:tblPr>
      <w:tblGrid>
        <w:gridCol w:w="2697"/>
        <w:gridCol w:w="2697"/>
        <w:gridCol w:w="2698"/>
        <w:gridCol w:w="2698"/>
      </w:tblGrid>
      <w:tr w:rsidR="00782005" w14:paraId="25831907" w14:textId="77777777" w:rsidTr="00F8465E">
        <w:tc>
          <w:tcPr>
            <w:tcW w:w="2697" w:type="dxa"/>
          </w:tcPr>
          <w:p w14:paraId="36B9ADFC" w14:textId="77777777" w:rsidR="00782005" w:rsidRDefault="00782005" w:rsidP="00D425FC">
            <w:r>
              <w:t>Enrolment ID</w:t>
            </w:r>
          </w:p>
        </w:tc>
        <w:tc>
          <w:tcPr>
            <w:tcW w:w="2697" w:type="dxa"/>
          </w:tcPr>
          <w:p w14:paraId="0C547E55" w14:textId="77777777" w:rsidR="00782005" w:rsidRDefault="00782005" w:rsidP="00D425FC">
            <w:r>
              <w:t>Student ID</w:t>
            </w:r>
          </w:p>
        </w:tc>
        <w:tc>
          <w:tcPr>
            <w:tcW w:w="2698" w:type="dxa"/>
          </w:tcPr>
          <w:p w14:paraId="207F37EE" w14:textId="77777777" w:rsidR="00782005" w:rsidRDefault="00782005" w:rsidP="00D425FC">
            <w:r>
              <w:t>Course Code</w:t>
            </w:r>
          </w:p>
        </w:tc>
        <w:tc>
          <w:tcPr>
            <w:tcW w:w="2698" w:type="dxa"/>
            <w:shd w:val="clear" w:color="auto" w:fill="FF0000"/>
          </w:tcPr>
          <w:p w14:paraId="4B917004" w14:textId="77777777" w:rsidR="00782005" w:rsidRDefault="00782005" w:rsidP="00D425FC">
            <w:r>
              <w:t>Department ID</w:t>
            </w:r>
          </w:p>
        </w:tc>
      </w:tr>
      <w:tr w:rsidR="00782005" w14:paraId="2EEEE742" w14:textId="77777777" w:rsidTr="00F8465E">
        <w:tc>
          <w:tcPr>
            <w:tcW w:w="2697" w:type="dxa"/>
          </w:tcPr>
          <w:p w14:paraId="3163F7A3" w14:textId="11BE030D" w:rsidR="00782005" w:rsidRDefault="00782005" w:rsidP="00D425FC">
            <w:r>
              <w:t>1</w:t>
            </w:r>
          </w:p>
        </w:tc>
        <w:tc>
          <w:tcPr>
            <w:tcW w:w="2697" w:type="dxa"/>
          </w:tcPr>
          <w:p w14:paraId="631FF6BD" w14:textId="006805A8" w:rsidR="00782005" w:rsidRDefault="00782005" w:rsidP="00D425FC">
            <w:r>
              <w:t>4</w:t>
            </w:r>
          </w:p>
        </w:tc>
        <w:tc>
          <w:tcPr>
            <w:tcW w:w="2698" w:type="dxa"/>
          </w:tcPr>
          <w:p w14:paraId="5C499849" w14:textId="209AE4F1" w:rsidR="00782005" w:rsidRDefault="00782005" w:rsidP="00D425FC">
            <w:r>
              <w:t>A109</w:t>
            </w:r>
          </w:p>
        </w:tc>
        <w:tc>
          <w:tcPr>
            <w:tcW w:w="2698" w:type="dxa"/>
            <w:shd w:val="clear" w:color="auto" w:fill="FF0000"/>
          </w:tcPr>
          <w:p w14:paraId="0E640A61" w14:textId="2E8B6317" w:rsidR="00782005" w:rsidRDefault="00782005" w:rsidP="00D425FC">
            <w:r>
              <w:t>2</w:t>
            </w:r>
          </w:p>
        </w:tc>
      </w:tr>
      <w:tr w:rsidR="00782005" w14:paraId="50FA53D5" w14:textId="77777777" w:rsidTr="00F8465E">
        <w:tc>
          <w:tcPr>
            <w:tcW w:w="2697" w:type="dxa"/>
          </w:tcPr>
          <w:p w14:paraId="1E2A9569" w14:textId="4EC08FF5" w:rsidR="00782005" w:rsidRDefault="00782005" w:rsidP="00D425FC">
            <w:r>
              <w:t>2</w:t>
            </w:r>
          </w:p>
        </w:tc>
        <w:tc>
          <w:tcPr>
            <w:tcW w:w="2697" w:type="dxa"/>
          </w:tcPr>
          <w:p w14:paraId="62B2AD17" w14:textId="306E08CA" w:rsidR="00782005" w:rsidRDefault="00782005" w:rsidP="00D425FC">
            <w:r>
              <w:t>10</w:t>
            </w:r>
          </w:p>
        </w:tc>
        <w:tc>
          <w:tcPr>
            <w:tcW w:w="2698" w:type="dxa"/>
          </w:tcPr>
          <w:p w14:paraId="7BA74449" w14:textId="43DAF0AD" w:rsidR="00782005" w:rsidRDefault="00782005" w:rsidP="00D425FC">
            <w:r>
              <w:t>A105</w:t>
            </w:r>
          </w:p>
        </w:tc>
        <w:tc>
          <w:tcPr>
            <w:tcW w:w="2698" w:type="dxa"/>
            <w:shd w:val="clear" w:color="auto" w:fill="FF0000"/>
          </w:tcPr>
          <w:p w14:paraId="5AF3AB2A" w14:textId="612B6CC3" w:rsidR="00782005" w:rsidRDefault="00782005" w:rsidP="00D425FC">
            <w:r>
              <w:t>1</w:t>
            </w:r>
          </w:p>
        </w:tc>
      </w:tr>
    </w:tbl>
    <w:p w14:paraId="7A0F303C" w14:textId="07D2BF41" w:rsidR="00782005" w:rsidRDefault="00782005" w:rsidP="00C97D82"/>
    <w:p w14:paraId="3AFFD18B" w14:textId="4156EAB5" w:rsidR="00CF5A93" w:rsidRDefault="00CF5A93" w:rsidP="00CF5A93">
      <w:r>
        <w:t>The table below is in 3</w:t>
      </w:r>
      <w:r w:rsidRPr="00A17929">
        <w:rPr>
          <w:vertAlign w:val="superscript"/>
        </w:rPr>
        <w:t>rd</w:t>
      </w:r>
      <w:r>
        <w:t xml:space="preserve"> NF (</w:t>
      </w:r>
      <w:r w:rsidR="0002328E">
        <w:t>a</w:t>
      </w:r>
      <w:r>
        <w:t>fter):</w:t>
      </w:r>
    </w:p>
    <w:p w14:paraId="3E770961" w14:textId="13829FFB" w:rsidR="00F8465E" w:rsidRDefault="00F8465E" w:rsidP="00CF5A93"/>
    <w:tbl>
      <w:tblPr>
        <w:tblStyle w:val="TableGrid"/>
        <w:tblW w:w="10807" w:type="dxa"/>
        <w:tblLook w:val="04A0" w:firstRow="1" w:lastRow="0" w:firstColumn="1" w:lastColumn="0" w:noHBand="0" w:noVBand="1"/>
      </w:tblPr>
      <w:tblGrid>
        <w:gridCol w:w="3602"/>
        <w:gridCol w:w="3602"/>
        <w:gridCol w:w="3603"/>
      </w:tblGrid>
      <w:tr w:rsidR="00F8465E" w14:paraId="776EED87" w14:textId="77777777" w:rsidTr="00221D06">
        <w:trPr>
          <w:trHeight w:val="298"/>
        </w:trPr>
        <w:tc>
          <w:tcPr>
            <w:tcW w:w="3602" w:type="dxa"/>
          </w:tcPr>
          <w:p w14:paraId="4BAA332E" w14:textId="77777777" w:rsidR="00F8465E" w:rsidRDefault="00F8465E" w:rsidP="00D425FC">
            <w:r>
              <w:t>Enrolment ID</w:t>
            </w:r>
          </w:p>
        </w:tc>
        <w:tc>
          <w:tcPr>
            <w:tcW w:w="3602" w:type="dxa"/>
          </w:tcPr>
          <w:p w14:paraId="5B7A44E0" w14:textId="77777777" w:rsidR="00F8465E" w:rsidRDefault="00F8465E" w:rsidP="00D425FC">
            <w:r>
              <w:t>Student ID</w:t>
            </w:r>
          </w:p>
        </w:tc>
        <w:tc>
          <w:tcPr>
            <w:tcW w:w="3603" w:type="dxa"/>
          </w:tcPr>
          <w:p w14:paraId="7CB1250E" w14:textId="77777777" w:rsidR="00F8465E" w:rsidRDefault="00F8465E" w:rsidP="00D425FC">
            <w:r>
              <w:t>Course Code</w:t>
            </w:r>
          </w:p>
        </w:tc>
      </w:tr>
      <w:tr w:rsidR="00F8465E" w14:paraId="7B3F7036" w14:textId="77777777" w:rsidTr="00221D06">
        <w:trPr>
          <w:trHeight w:val="310"/>
        </w:trPr>
        <w:tc>
          <w:tcPr>
            <w:tcW w:w="3602" w:type="dxa"/>
          </w:tcPr>
          <w:p w14:paraId="759B3F7D" w14:textId="77777777" w:rsidR="00F8465E" w:rsidRDefault="00F8465E" w:rsidP="00D425FC">
            <w:r>
              <w:t>1</w:t>
            </w:r>
          </w:p>
        </w:tc>
        <w:tc>
          <w:tcPr>
            <w:tcW w:w="3602" w:type="dxa"/>
          </w:tcPr>
          <w:p w14:paraId="5FDF8A88" w14:textId="77777777" w:rsidR="00F8465E" w:rsidRDefault="00F8465E" w:rsidP="00D425FC">
            <w:r>
              <w:t>4</w:t>
            </w:r>
          </w:p>
        </w:tc>
        <w:tc>
          <w:tcPr>
            <w:tcW w:w="3603" w:type="dxa"/>
          </w:tcPr>
          <w:p w14:paraId="1DD26172" w14:textId="77777777" w:rsidR="00F8465E" w:rsidRDefault="00F8465E" w:rsidP="00D425FC">
            <w:r>
              <w:t>A109</w:t>
            </w:r>
          </w:p>
        </w:tc>
      </w:tr>
      <w:tr w:rsidR="00F8465E" w14:paraId="58E61844" w14:textId="77777777" w:rsidTr="00221D06">
        <w:trPr>
          <w:trHeight w:val="298"/>
        </w:trPr>
        <w:tc>
          <w:tcPr>
            <w:tcW w:w="3602" w:type="dxa"/>
          </w:tcPr>
          <w:p w14:paraId="4BC0D12F" w14:textId="77777777" w:rsidR="00F8465E" w:rsidRDefault="00F8465E" w:rsidP="00D425FC">
            <w:r>
              <w:t>2</w:t>
            </w:r>
          </w:p>
        </w:tc>
        <w:tc>
          <w:tcPr>
            <w:tcW w:w="3602" w:type="dxa"/>
          </w:tcPr>
          <w:p w14:paraId="3F25E4CC" w14:textId="77777777" w:rsidR="00F8465E" w:rsidRDefault="00F8465E" w:rsidP="00D425FC">
            <w:r>
              <w:t>10</w:t>
            </w:r>
          </w:p>
        </w:tc>
        <w:tc>
          <w:tcPr>
            <w:tcW w:w="3603" w:type="dxa"/>
          </w:tcPr>
          <w:p w14:paraId="2BC72F17" w14:textId="77777777" w:rsidR="00F8465E" w:rsidRDefault="00F8465E" w:rsidP="00D425FC">
            <w:r>
              <w:t>A105</w:t>
            </w:r>
          </w:p>
        </w:tc>
      </w:tr>
    </w:tbl>
    <w:p w14:paraId="1540201A" w14:textId="77777777" w:rsidR="00F8465E" w:rsidRDefault="00F8465E" w:rsidP="00CF5A93"/>
    <w:p w14:paraId="1E48F2F4" w14:textId="03BE547F" w:rsidR="00EA6CDE" w:rsidRDefault="00EA6CDE" w:rsidP="0066234B"/>
    <w:p w14:paraId="0D6949B7" w14:textId="4B1DCC22" w:rsidR="00C97D82" w:rsidRDefault="00EA6CDE" w:rsidP="00F907CD">
      <w:r>
        <w:lastRenderedPageBreak/>
        <w:t>All the tables in my database are in 3</w:t>
      </w:r>
      <w:r w:rsidR="00B21616">
        <w:t>r</w:t>
      </w:r>
      <w:r>
        <w:t>d NF</w:t>
      </w:r>
      <w:r w:rsidR="00F907CD">
        <w:t xml:space="preserve"> </w:t>
      </w:r>
      <w:r w:rsidR="00F907CD" w:rsidRPr="00F907CD">
        <w:t>and meet all the criteria listed above</w:t>
      </w:r>
      <w:r w:rsidR="00F907CD">
        <w:t xml:space="preserve">. </w:t>
      </w:r>
      <w:r w:rsidR="00F907CD" w:rsidRPr="00F907CD">
        <w:t>This can be seen clearly from the relationship diagram below.</w:t>
      </w:r>
    </w:p>
    <w:p w14:paraId="62409737" w14:textId="62F5F2BE" w:rsidR="004E6A25" w:rsidRDefault="004E6A25" w:rsidP="00F907CD"/>
    <w:p w14:paraId="106E5418" w14:textId="1271FB62" w:rsidR="004E6A25" w:rsidRDefault="002A277E" w:rsidP="00A03E50">
      <w:pPr>
        <w:jc w:val="center"/>
      </w:pPr>
      <w:r>
        <w:rPr>
          <w:noProof/>
          <w:lang w:eastAsia="en-GB"/>
        </w:rPr>
        <w:drawing>
          <wp:inline distT="0" distB="0" distL="0" distR="0" wp14:anchorId="39C58C9C" wp14:editId="1109332B">
            <wp:extent cx="6858000" cy="4037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037330"/>
                    </a:xfrm>
                    <a:prstGeom prst="rect">
                      <a:avLst/>
                    </a:prstGeom>
                  </pic:spPr>
                </pic:pic>
              </a:graphicData>
            </a:graphic>
          </wp:inline>
        </w:drawing>
      </w:r>
    </w:p>
    <w:p w14:paraId="6278B97F" w14:textId="4C7132D9" w:rsidR="004E6A25" w:rsidRDefault="004E6A25" w:rsidP="00F907CD"/>
    <w:p w14:paraId="2DB89662" w14:textId="1D6E087E" w:rsidR="004E6A25" w:rsidRDefault="004E6A25" w:rsidP="00F907CD"/>
    <w:p w14:paraId="214889EA" w14:textId="76DF9C10" w:rsidR="004E6A25" w:rsidRDefault="004E6A25" w:rsidP="00F907CD"/>
    <w:p w14:paraId="7B730BA5" w14:textId="0792A045" w:rsidR="004E6A25" w:rsidRDefault="004E6A25" w:rsidP="00F907CD"/>
    <w:p w14:paraId="1F1B3D20" w14:textId="7304C818" w:rsidR="004E6A25" w:rsidRDefault="004E6A25" w:rsidP="00F907CD"/>
    <w:p w14:paraId="197D27E6" w14:textId="3F8337FF" w:rsidR="004E6A25" w:rsidRDefault="004E6A25" w:rsidP="00F907CD"/>
    <w:p w14:paraId="28081179" w14:textId="58930EA5" w:rsidR="00107D5A" w:rsidRDefault="00107D5A" w:rsidP="00F907CD"/>
    <w:p w14:paraId="1CA5B8EB" w14:textId="1CB3D535" w:rsidR="00107D5A" w:rsidRDefault="00107D5A" w:rsidP="00F907CD"/>
    <w:p w14:paraId="3A0710D2" w14:textId="3C1D1577" w:rsidR="00107D5A" w:rsidRDefault="00107D5A" w:rsidP="00F907CD"/>
    <w:p w14:paraId="42CD5384" w14:textId="5A09CE43" w:rsidR="00107D5A" w:rsidRDefault="00107D5A" w:rsidP="00F907CD"/>
    <w:p w14:paraId="453ABBFA" w14:textId="794A4547" w:rsidR="00107D5A" w:rsidRDefault="00107D5A" w:rsidP="00F907CD"/>
    <w:p w14:paraId="31509E5E" w14:textId="7CD85370" w:rsidR="00107D5A" w:rsidRDefault="00107D5A" w:rsidP="00F907CD"/>
    <w:p w14:paraId="1205E0FB" w14:textId="0694C93D" w:rsidR="00107D5A" w:rsidRDefault="00107D5A" w:rsidP="00F907CD"/>
    <w:p w14:paraId="14F8EAA7" w14:textId="2C4EB2B4" w:rsidR="00107D5A" w:rsidRDefault="00107D5A" w:rsidP="00F907CD"/>
    <w:p w14:paraId="622A7968" w14:textId="128078B4" w:rsidR="00107D5A" w:rsidRDefault="00107D5A" w:rsidP="00F907CD"/>
    <w:p w14:paraId="1D339D60" w14:textId="64CA5A00" w:rsidR="00107D5A" w:rsidRDefault="00107D5A" w:rsidP="00F907CD"/>
    <w:p w14:paraId="41EB9535" w14:textId="2D754052" w:rsidR="00E17354" w:rsidRDefault="00E17354" w:rsidP="00F907CD"/>
    <w:p w14:paraId="06314DE7" w14:textId="77777777" w:rsidR="00E17354" w:rsidRDefault="00E17354" w:rsidP="00F907CD"/>
    <w:p w14:paraId="3C124FE0" w14:textId="739552E5" w:rsidR="00A03E50" w:rsidRDefault="00A03E50" w:rsidP="00F907CD"/>
    <w:p w14:paraId="429A0178" w14:textId="2662523C" w:rsidR="00A03E50" w:rsidRDefault="00A03E50" w:rsidP="00F907CD"/>
    <w:p w14:paraId="24F98F5B" w14:textId="77777777" w:rsidR="00A03E50" w:rsidRDefault="00A03E50" w:rsidP="00F907CD"/>
    <w:p w14:paraId="293F1C58" w14:textId="77777777" w:rsidR="00107D5A" w:rsidRDefault="00107D5A" w:rsidP="00F907CD"/>
    <w:p w14:paraId="2BBAB336" w14:textId="3A531C50" w:rsidR="00603891" w:rsidRDefault="00603891" w:rsidP="00603891">
      <w:pPr>
        <w:jc w:val="center"/>
        <w:rPr>
          <w:color w:val="FF0000"/>
          <w:sz w:val="32"/>
          <w:szCs w:val="32"/>
        </w:rPr>
      </w:pPr>
      <w:r w:rsidRPr="00603891">
        <w:rPr>
          <w:color w:val="FF0000"/>
          <w:sz w:val="32"/>
          <w:szCs w:val="32"/>
        </w:rPr>
        <w:lastRenderedPageBreak/>
        <w:t>Reference</w:t>
      </w:r>
      <w:r>
        <w:rPr>
          <w:color w:val="FF0000"/>
          <w:sz w:val="32"/>
          <w:szCs w:val="32"/>
        </w:rPr>
        <w:t>s</w:t>
      </w:r>
    </w:p>
    <w:p w14:paraId="2EE5DF49" w14:textId="2634AC60" w:rsidR="00603891" w:rsidRPr="00E23E31" w:rsidRDefault="00FF6EB0" w:rsidP="00E23E31">
      <w:pPr>
        <w:pStyle w:val="ListParagraph"/>
        <w:numPr>
          <w:ilvl w:val="0"/>
          <w:numId w:val="3"/>
        </w:numPr>
        <w:tabs>
          <w:tab w:val="left" w:pos="2880"/>
        </w:tabs>
        <w:spacing w:after="160" w:line="256" w:lineRule="auto"/>
        <w:rPr>
          <w:rFonts w:ascii="Arial" w:hAnsi="Arial" w:cs="Arial"/>
          <w:color w:val="202124"/>
          <w:spacing w:val="2"/>
          <w:sz w:val="22"/>
          <w:szCs w:val="22"/>
          <w:shd w:val="clear" w:color="auto" w:fill="FFFFFF"/>
        </w:rPr>
      </w:pPr>
      <w:r w:rsidRPr="00FF6EB0">
        <w:rPr>
          <w:rFonts w:ascii="Arial" w:hAnsi="Arial" w:cs="Arial"/>
          <w:color w:val="000000" w:themeColor="text1"/>
          <w:sz w:val="22"/>
          <w:szCs w:val="22"/>
        </w:rPr>
        <w:t>Chapple</w:t>
      </w:r>
      <w:r>
        <w:rPr>
          <w:rFonts w:ascii="Arial" w:hAnsi="Arial" w:cs="Arial"/>
          <w:color w:val="000000" w:themeColor="text1"/>
          <w:sz w:val="22"/>
          <w:szCs w:val="22"/>
        </w:rPr>
        <w:t>, M</w:t>
      </w:r>
      <w:r w:rsidR="00603891" w:rsidRPr="005F48BF">
        <w:rPr>
          <w:rFonts w:ascii="Arial" w:hAnsi="Arial" w:cs="Arial"/>
          <w:color w:val="202124"/>
          <w:spacing w:val="2"/>
          <w:sz w:val="22"/>
          <w:szCs w:val="22"/>
          <w:shd w:val="clear" w:color="auto" w:fill="FFFFFF"/>
        </w:rPr>
        <w:t>. 20</w:t>
      </w:r>
      <w:r>
        <w:rPr>
          <w:rFonts w:ascii="Arial" w:hAnsi="Arial" w:cs="Arial"/>
          <w:color w:val="202124"/>
          <w:spacing w:val="2"/>
          <w:sz w:val="22"/>
          <w:szCs w:val="22"/>
          <w:shd w:val="clear" w:color="auto" w:fill="FFFFFF"/>
        </w:rPr>
        <w:t>19</w:t>
      </w:r>
      <w:r w:rsidR="00603891" w:rsidRPr="005F48BF">
        <w:rPr>
          <w:rFonts w:ascii="Arial" w:hAnsi="Arial" w:cs="Arial"/>
          <w:color w:val="202124"/>
          <w:spacing w:val="2"/>
          <w:sz w:val="22"/>
          <w:szCs w:val="22"/>
          <w:shd w:val="clear" w:color="auto" w:fill="FFFFFF"/>
        </w:rPr>
        <w:t xml:space="preserve">. </w:t>
      </w:r>
      <w:r w:rsidR="00015089" w:rsidRPr="00015089">
        <w:rPr>
          <w:rFonts w:ascii="Arial" w:hAnsi="Arial" w:cs="Arial"/>
          <w:color w:val="202124"/>
          <w:spacing w:val="2"/>
          <w:sz w:val="22"/>
          <w:szCs w:val="22"/>
          <w:shd w:val="clear" w:color="auto" w:fill="FFFFFF"/>
        </w:rPr>
        <w:t>What Is Transitive Dependency in a Database</w:t>
      </w:r>
      <w:r w:rsidR="00603891" w:rsidRPr="005F48BF">
        <w:rPr>
          <w:rFonts w:ascii="Arial" w:hAnsi="Arial" w:cs="Arial"/>
          <w:color w:val="202124"/>
          <w:spacing w:val="2"/>
          <w:sz w:val="22"/>
          <w:szCs w:val="22"/>
          <w:shd w:val="clear" w:color="auto" w:fill="FFFFFF"/>
        </w:rPr>
        <w:t xml:space="preserve"> [online] Available at: &lt;</w:t>
      </w:r>
      <w:hyperlink r:id="rId25" w:anchor=":~:text=A%20transitive%20dependency%20in%20a,must%20eliminate%20any%20transitive%20dependency" w:history="1">
        <w:r w:rsidR="0010387C" w:rsidRPr="00F0187F">
          <w:rPr>
            <w:rStyle w:val="Hyperlink"/>
          </w:rPr>
          <w:t>https://www.lifewire.com/transitive-dependency-1019760#:~:text=A%20transitive%20dependency%20in%20a,must%20eliminate%20any%20transitive%20dependency</w:t>
        </w:r>
      </w:hyperlink>
      <w:r w:rsidR="00E23E31" w:rsidRPr="00E23E31">
        <w:t>.</w:t>
      </w:r>
      <w:hyperlink r:id="rId26" w:anchor="top" w:tgtFrame="_blank" w:history="1"/>
      <w:r w:rsidR="00603891" w:rsidRPr="00E23E31">
        <w:rPr>
          <w:rFonts w:ascii="Arial" w:hAnsi="Arial" w:cs="Arial"/>
          <w:color w:val="202124"/>
          <w:spacing w:val="2"/>
          <w:sz w:val="22"/>
          <w:szCs w:val="22"/>
          <w:shd w:val="clear" w:color="auto" w:fill="FFFFFF"/>
        </w:rPr>
        <w:t>&gt; [Accessed 2</w:t>
      </w:r>
      <w:r w:rsidR="00E23E31">
        <w:rPr>
          <w:rFonts w:ascii="Arial" w:hAnsi="Arial" w:cs="Arial"/>
          <w:color w:val="202124"/>
          <w:spacing w:val="2"/>
          <w:sz w:val="22"/>
          <w:szCs w:val="22"/>
          <w:shd w:val="clear" w:color="auto" w:fill="FFFFFF"/>
        </w:rPr>
        <w:t>8</w:t>
      </w:r>
      <w:r w:rsidR="00603891" w:rsidRPr="00E23E31">
        <w:rPr>
          <w:rFonts w:ascii="Arial" w:hAnsi="Arial" w:cs="Arial"/>
          <w:color w:val="202124"/>
          <w:spacing w:val="2"/>
          <w:sz w:val="22"/>
          <w:szCs w:val="22"/>
          <w:shd w:val="clear" w:color="auto" w:fill="FFFFFF"/>
        </w:rPr>
        <w:t xml:space="preserve"> April 2021].</w:t>
      </w:r>
    </w:p>
    <w:p w14:paraId="217203A7" w14:textId="77777777" w:rsidR="00603891" w:rsidRPr="00603891" w:rsidRDefault="00603891" w:rsidP="00603891">
      <w:pPr>
        <w:rPr>
          <w:color w:val="FF0000"/>
          <w:sz w:val="32"/>
          <w:szCs w:val="32"/>
        </w:rPr>
      </w:pPr>
    </w:p>
    <w:sectPr w:rsidR="00603891" w:rsidRPr="00603891" w:rsidSect="00E74B29">
      <w:footerReference w:type="even" r:id="rId27"/>
      <w:footerReference w:type="default" r:id="rId28"/>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D6ED6" w14:textId="77777777" w:rsidR="00C932A7" w:rsidRDefault="00C932A7" w:rsidP="00E74B29">
      <w:r>
        <w:separator/>
      </w:r>
    </w:p>
  </w:endnote>
  <w:endnote w:type="continuationSeparator" w:id="0">
    <w:p w14:paraId="64050D55" w14:textId="77777777" w:rsidR="00C932A7" w:rsidRDefault="00C932A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170B55CC"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E731E7"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10C23"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2C6DD4A" w14:textId="77777777" w:rsidTr="006709F1">
      <w:tc>
        <w:tcPr>
          <w:tcW w:w="1079" w:type="dxa"/>
        </w:tcPr>
        <w:p w14:paraId="007B7B27" w14:textId="77777777" w:rsidR="00E74B29" w:rsidRPr="00E74B29" w:rsidRDefault="00E74B29" w:rsidP="006709F1">
          <w:pPr>
            <w:pStyle w:val="Footer"/>
          </w:pPr>
        </w:p>
      </w:tc>
      <w:tc>
        <w:tcPr>
          <w:tcW w:w="5395" w:type="dxa"/>
        </w:tcPr>
        <w:p w14:paraId="1C3031E1" w14:textId="19848F81" w:rsidR="00E74B29" w:rsidRPr="00874FE7" w:rsidRDefault="005B179D" w:rsidP="006709F1">
          <w:pPr>
            <w:pStyle w:val="Footer"/>
          </w:pPr>
          <w:r>
            <w:t>Database Planning and Development</w:t>
          </w:r>
        </w:p>
      </w:tc>
      <w:tc>
        <w:tcPr>
          <w:tcW w:w="3237" w:type="dxa"/>
        </w:tcPr>
        <w:sdt>
          <w:sdtPr>
            <w:rPr>
              <w:rStyle w:val="PageNumber"/>
            </w:rPr>
            <w:id w:val="-1206949233"/>
            <w:docPartObj>
              <w:docPartGallery w:val="Page Numbers (Bottom of Page)"/>
              <w:docPartUnique/>
            </w:docPartObj>
          </w:sdtPr>
          <w:sdtContent>
            <w:p w14:paraId="7FF64CBE" w14:textId="2F62541F"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7D2BFF">
                <w:rPr>
                  <w:noProof/>
                </w:rPr>
                <w:t>13</w:t>
              </w:r>
              <w:r w:rsidRPr="00E74B29">
                <w:fldChar w:fldCharType="end"/>
              </w:r>
            </w:p>
          </w:sdtContent>
        </w:sdt>
      </w:tc>
      <w:tc>
        <w:tcPr>
          <w:tcW w:w="1079" w:type="dxa"/>
        </w:tcPr>
        <w:p w14:paraId="26EB0FB8" w14:textId="77777777" w:rsidR="00E74B29" w:rsidRPr="00E74B29" w:rsidRDefault="00E74B29" w:rsidP="006709F1">
          <w:pPr>
            <w:pStyle w:val="Footer"/>
          </w:pPr>
        </w:p>
      </w:tc>
    </w:tr>
  </w:tbl>
  <w:p w14:paraId="42241262"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99F6B" w14:textId="77777777" w:rsidR="00C932A7" w:rsidRDefault="00C932A7" w:rsidP="00E74B29">
      <w:r>
        <w:separator/>
      </w:r>
    </w:p>
  </w:footnote>
  <w:footnote w:type="continuationSeparator" w:id="0">
    <w:p w14:paraId="64C607F1" w14:textId="77777777" w:rsidR="00C932A7" w:rsidRDefault="00C932A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3D2656"/>
    <w:multiLevelType w:val="hybridMultilevel"/>
    <w:tmpl w:val="03264376"/>
    <w:lvl w:ilvl="0" w:tplc="3B907F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45132F9"/>
    <w:multiLevelType w:val="multilevel"/>
    <w:tmpl w:val="5AB8A41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14860162">
    <w:abstractNumId w:val="0"/>
  </w:num>
  <w:num w:numId="2" w16cid:durableId="474446229">
    <w:abstractNumId w:val="2"/>
  </w:num>
  <w:num w:numId="3" w16cid:durableId="1559123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D47"/>
    <w:rsid w:val="00002A34"/>
    <w:rsid w:val="00014FBF"/>
    <w:rsid w:val="00015089"/>
    <w:rsid w:val="000161B7"/>
    <w:rsid w:val="000207D2"/>
    <w:rsid w:val="0002328E"/>
    <w:rsid w:val="0002506F"/>
    <w:rsid w:val="00027C05"/>
    <w:rsid w:val="00034E03"/>
    <w:rsid w:val="00045DF2"/>
    <w:rsid w:val="00053955"/>
    <w:rsid w:val="0006365D"/>
    <w:rsid w:val="000658DA"/>
    <w:rsid w:val="00081409"/>
    <w:rsid w:val="00081AEA"/>
    <w:rsid w:val="0008334C"/>
    <w:rsid w:val="00086FA5"/>
    <w:rsid w:val="000916E7"/>
    <w:rsid w:val="000A3C0B"/>
    <w:rsid w:val="000C0EA6"/>
    <w:rsid w:val="000D0506"/>
    <w:rsid w:val="000D6C45"/>
    <w:rsid w:val="000E1EDF"/>
    <w:rsid w:val="000E3895"/>
    <w:rsid w:val="000E4641"/>
    <w:rsid w:val="000E69C7"/>
    <w:rsid w:val="000F59DF"/>
    <w:rsid w:val="0010387C"/>
    <w:rsid w:val="00107D5A"/>
    <w:rsid w:val="00107E65"/>
    <w:rsid w:val="00127CFF"/>
    <w:rsid w:val="00131176"/>
    <w:rsid w:val="0013772F"/>
    <w:rsid w:val="001434EE"/>
    <w:rsid w:val="00151F66"/>
    <w:rsid w:val="00156C9A"/>
    <w:rsid w:val="00157179"/>
    <w:rsid w:val="0017240A"/>
    <w:rsid w:val="001731AE"/>
    <w:rsid w:val="00175C41"/>
    <w:rsid w:val="00177F8D"/>
    <w:rsid w:val="001832D5"/>
    <w:rsid w:val="00185F4A"/>
    <w:rsid w:val="00195AB3"/>
    <w:rsid w:val="001970E1"/>
    <w:rsid w:val="001973E0"/>
    <w:rsid w:val="001B1EBA"/>
    <w:rsid w:val="001C26CE"/>
    <w:rsid w:val="001D0E30"/>
    <w:rsid w:val="001E7124"/>
    <w:rsid w:val="001F2A02"/>
    <w:rsid w:val="002016A6"/>
    <w:rsid w:val="002053B3"/>
    <w:rsid w:val="00215446"/>
    <w:rsid w:val="00215C31"/>
    <w:rsid w:val="00221D06"/>
    <w:rsid w:val="002251F4"/>
    <w:rsid w:val="00235699"/>
    <w:rsid w:val="002366F0"/>
    <w:rsid w:val="00250494"/>
    <w:rsid w:val="00266861"/>
    <w:rsid w:val="0027167A"/>
    <w:rsid w:val="00291013"/>
    <w:rsid w:val="0029740D"/>
    <w:rsid w:val="00297B87"/>
    <w:rsid w:val="002A12F8"/>
    <w:rsid w:val="002A277E"/>
    <w:rsid w:val="002B289D"/>
    <w:rsid w:val="002D2200"/>
    <w:rsid w:val="002D3171"/>
    <w:rsid w:val="002F045C"/>
    <w:rsid w:val="00305BAD"/>
    <w:rsid w:val="00313371"/>
    <w:rsid w:val="0031754E"/>
    <w:rsid w:val="00320021"/>
    <w:rsid w:val="003217E0"/>
    <w:rsid w:val="00323B9C"/>
    <w:rsid w:val="00324B22"/>
    <w:rsid w:val="00334F24"/>
    <w:rsid w:val="0034419E"/>
    <w:rsid w:val="00350FF9"/>
    <w:rsid w:val="00354F49"/>
    <w:rsid w:val="00370651"/>
    <w:rsid w:val="00381A9E"/>
    <w:rsid w:val="003827D0"/>
    <w:rsid w:val="0039599B"/>
    <w:rsid w:val="00397677"/>
    <w:rsid w:val="003A06E6"/>
    <w:rsid w:val="003A1E11"/>
    <w:rsid w:val="003A4D2A"/>
    <w:rsid w:val="003B054D"/>
    <w:rsid w:val="003C2275"/>
    <w:rsid w:val="003E5DAF"/>
    <w:rsid w:val="0040564B"/>
    <w:rsid w:val="00410B5F"/>
    <w:rsid w:val="00423DBD"/>
    <w:rsid w:val="00437C2B"/>
    <w:rsid w:val="00446083"/>
    <w:rsid w:val="00457237"/>
    <w:rsid w:val="00464C9B"/>
    <w:rsid w:val="00467EB6"/>
    <w:rsid w:val="00480663"/>
    <w:rsid w:val="0048120C"/>
    <w:rsid w:val="004841EC"/>
    <w:rsid w:val="0048637B"/>
    <w:rsid w:val="004909D9"/>
    <w:rsid w:val="004A5C20"/>
    <w:rsid w:val="004C4D61"/>
    <w:rsid w:val="004C7F1D"/>
    <w:rsid w:val="004D1CF7"/>
    <w:rsid w:val="004D2DBC"/>
    <w:rsid w:val="004E2109"/>
    <w:rsid w:val="004E6A25"/>
    <w:rsid w:val="004F0E4E"/>
    <w:rsid w:val="004F7438"/>
    <w:rsid w:val="004F7646"/>
    <w:rsid w:val="00505D91"/>
    <w:rsid w:val="00510D0F"/>
    <w:rsid w:val="00517B21"/>
    <w:rsid w:val="00521481"/>
    <w:rsid w:val="00522C6D"/>
    <w:rsid w:val="00530F00"/>
    <w:rsid w:val="005370C7"/>
    <w:rsid w:val="005423A9"/>
    <w:rsid w:val="00542652"/>
    <w:rsid w:val="005556B9"/>
    <w:rsid w:val="00574CD4"/>
    <w:rsid w:val="00585DB7"/>
    <w:rsid w:val="005A0A84"/>
    <w:rsid w:val="005A3CFA"/>
    <w:rsid w:val="005B179D"/>
    <w:rsid w:val="005B2DBC"/>
    <w:rsid w:val="005D322F"/>
    <w:rsid w:val="005D4991"/>
    <w:rsid w:val="005D7D35"/>
    <w:rsid w:val="005F02B6"/>
    <w:rsid w:val="005F1330"/>
    <w:rsid w:val="005F4C58"/>
    <w:rsid w:val="00602B34"/>
    <w:rsid w:val="00603891"/>
    <w:rsid w:val="00606232"/>
    <w:rsid w:val="00612C4A"/>
    <w:rsid w:val="0063267A"/>
    <w:rsid w:val="00654486"/>
    <w:rsid w:val="00657C2B"/>
    <w:rsid w:val="0066234B"/>
    <w:rsid w:val="00665110"/>
    <w:rsid w:val="006709F1"/>
    <w:rsid w:val="00674D27"/>
    <w:rsid w:val="00675DD5"/>
    <w:rsid w:val="006761ED"/>
    <w:rsid w:val="00683270"/>
    <w:rsid w:val="00690EAB"/>
    <w:rsid w:val="006A71EF"/>
    <w:rsid w:val="006C60E6"/>
    <w:rsid w:val="006D4CB9"/>
    <w:rsid w:val="006D541D"/>
    <w:rsid w:val="006D6451"/>
    <w:rsid w:val="006D696A"/>
    <w:rsid w:val="006E4474"/>
    <w:rsid w:val="006E4BD5"/>
    <w:rsid w:val="006E7EEE"/>
    <w:rsid w:val="00707195"/>
    <w:rsid w:val="0071037F"/>
    <w:rsid w:val="00714878"/>
    <w:rsid w:val="00715DAA"/>
    <w:rsid w:val="0071774D"/>
    <w:rsid w:val="00727F4D"/>
    <w:rsid w:val="007331F3"/>
    <w:rsid w:val="00781CC8"/>
    <w:rsid w:val="00782005"/>
    <w:rsid w:val="0078513B"/>
    <w:rsid w:val="00791FA7"/>
    <w:rsid w:val="00793338"/>
    <w:rsid w:val="007942B8"/>
    <w:rsid w:val="007A0A16"/>
    <w:rsid w:val="007D2BFF"/>
    <w:rsid w:val="007D705F"/>
    <w:rsid w:val="007E1EF2"/>
    <w:rsid w:val="007E493B"/>
    <w:rsid w:val="007F435D"/>
    <w:rsid w:val="007F46DC"/>
    <w:rsid w:val="00807303"/>
    <w:rsid w:val="00813046"/>
    <w:rsid w:val="008212E6"/>
    <w:rsid w:val="00823672"/>
    <w:rsid w:val="00827452"/>
    <w:rsid w:val="00827B90"/>
    <w:rsid w:val="00837914"/>
    <w:rsid w:val="008379BE"/>
    <w:rsid w:val="00847045"/>
    <w:rsid w:val="008614C2"/>
    <w:rsid w:val="00874FE7"/>
    <w:rsid w:val="00876692"/>
    <w:rsid w:val="0087769F"/>
    <w:rsid w:val="0088039C"/>
    <w:rsid w:val="0089559F"/>
    <w:rsid w:val="008A662E"/>
    <w:rsid w:val="008C47A0"/>
    <w:rsid w:val="008C72FE"/>
    <w:rsid w:val="008D6A4C"/>
    <w:rsid w:val="008E3A93"/>
    <w:rsid w:val="0090003C"/>
    <w:rsid w:val="009039F8"/>
    <w:rsid w:val="0091364D"/>
    <w:rsid w:val="00917B9E"/>
    <w:rsid w:val="0092475A"/>
    <w:rsid w:val="0093026E"/>
    <w:rsid w:val="00941937"/>
    <w:rsid w:val="00942545"/>
    <w:rsid w:val="00943E96"/>
    <w:rsid w:val="00952F7D"/>
    <w:rsid w:val="00953165"/>
    <w:rsid w:val="0095496A"/>
    <w:rsid w:val="009604AF"/>
    <w:rsid w:val="009611D6"/>
    <w:rsid w:val="00964660"/>
    <w:rsid w:val="0096740D"/>
    <w:rsid w:val="00971C7A"/>
    <w:rsid w:val="00973D4E"/>
    <w:rsid w:val="00973F0D"/>
    <w:rsid w:val="00991752"/>
    <w:rsid w:val="00992F9C"/>
    <w:rsid w:val="0099466F"/>
    <w:rsid w:val="00995F8A"/>
    <w:rsid w:val="009A2A8F"/>
    <w:rsid w:val="009A38BA"/>
    <w:rsid w:val="009A71DD"/>
    <w:rsid w:val="009B6044"/>
    <w:rsid w:val="009D20E4"/>
    <w:rsid w:val="009D4FDD"/>
    <w:rsid w:val="009D5052"/>
    <w:rsid w:val="009D5300"/>
    <w:rsid w:val="009E1BFC"/>
    <w:rsid w:val="009E78C7"/>
    <w:rsid w:val="00A0355B"/>
    <w:rsid w:val="00A03E50"/>
    <w:rsid w:val="00A04470"/>
    <w:rsid w:val="00A1592C"/>
    <w:rsid w:val="00A17929"/>
    <w:rsid w:val="00A22A82"/>
    <w:rsid w:val="00A36D47"/>
    <w:rsid w:val="00A570D4"/>
    <w:rsid w:val="00A62886"/>
    <w:rsid w:val="00A76748"/>
    <w:rsid w:val="00A91C75"/>
    <w:rsid w:val="00A94276"/>
    <w:rsid w:val="00AA2B1B"/>
    <w:rsid w:val="00AA62D9"/>
    <w:rsid w:val="00AA6D71"/>
    <w:rsid w:val="00AB48B0"/>
    <w:rsid w:val="00AC3686"/>
    <w:rsid w:val="00AC50DE"/>
    <w:rsid w:val="00AD61EA"/>
    <w:rsid w:val="00AE10C8"/>
    <w:rsid w:val="00AE167B"/>
    <w:rsid w:val="00AE7E78"/>
    <w:rsid w:val="00AF5A4C"/>
    <w:rsid w:val="00AF64D1"/>
    <w:rsid w:val="00B01C11"/>
    <w:rsid w:val="00B07D14"/>
    <w:rsid w:val="00B10FF1"/>
    <w:rsid w:val="00B21616"/>
    <w:rsid w:val="00B2381F"/>
    <w:rsid w:val="00B3063F"/>
    <w:rsid w:val="00B35BB3"/>
    <w:rsid w:val="00B43E11"/>
    <w:rsid w:val="00B45D82"/>
    <w:rsid w:val="00B461BF"/>
    <w:rsid w:val="00B5185E"/>
    <w:rsid w:val="00B56793"/>
    <w:rsid w:val="00B6460F"/>
    <w:rsid w:val="00B7000A"/>
    <w:rsid w:val="00B71D5C"/>
    <w:rsid w:val="00B7532A"/>
    <w:rsid w:val="00B82FFD"/>
    <w:rsid w:val="00B83B9D"/>
    <w:rsid w:val="00B95042"/>
    <w:rsid w:val="00BA1338"/>
    <w:rsid w:val="00BA1B2B"/>
    <w:rsid w:val="00BA586D"/>
    <w:rsid w:val="00BA75CD"/>
    <w:rsid w:val="00BB1980"/>
    <w:rsid w:val="00BB4106"/>
    <w:rsid w:val="00BB799A"/>
    <w:rsid w:val="00BD24D5"/>
    <w:rsid w:val="00BD6838"/>
    <w:rsid w:val="00BE4B7B"/>
    <w:rsid w:val="00BE745A"/>
    <w:rsid w:val="00BF3F1C"/>
    <w:rsid w:val="00C22BF5"/>
    <w:rsid w:val="00C23FFB"/>
    <w:rsid w:val="00C3012B"/>
    <w:rsid w:val="00C30167"/>
    <w:rsid w:val="00C378C7"/>
    <w:rsid w:val="00C4607D"/>
    <w:rsid w:val="00C60982"/>
    <w:rsid w:val="00C70AEA"/>
    <w:rsid w:val="00C73368"/>
    <w:rsid w:val="00C74F59"/>
    <w:rsid w:val="00C755AB"/>
    <w:rsid w:val="00C77195"/>
    <w:rsid w:val="00C86F8E"/>
    <w:rsid w:val="00C92B06"/>
    <w:rsid w:val="00C932A7"/>
    <w:rsid w:val="00C97D82"/>
    <w:rsid w:val="00CB5622"/>
    <w:rsid w:val="00CC0073"/>
    <w:rsid w:val="00CD426E"/>
    <w:rsid w:val="00CD72A2"/>
    <w:rsid w:val="00CF5A93"/>
    <w:rsid w:val="00CF5CE3"/>
    <w:rsid w:val="00D03E6E"/>
    <w:rsid w:val="00D11858"/>
    <w:rsid w:val="00D20968"/>
    <w:rsid w:val="00D25483"/>
    <w:rsid w:val="00D314D2"/>
    <w:rsid w:val="00D33568"/>
    <w:rsid w:val="00D36D1C"/>
    <w:rsid w:val="00D41EA9"/>
    <w:rsid w:val="00D43125"/>
    <w:rsid w:val="00D5167A"/>
    <w:rsid w:val="00D54AA4"/>
    <w:rsid w:val="00D571CC"/>
    <w:rsid w:val="00D62667"/>
    <w:rsid w:val="00D63DA4"/>
    <w:rsid w:val="00D66A3A"/>
    <w:rsid w:val="00D66CB7"/>
    <w:rsid w:val="00D82222"/>
    <w:rsid w:val="00D838ED"/>
    <w:rsid w:val="00D83E26"/>
    <w:rsid w:val="00D966E7"/>
    <w:rsid w:val="00DA0631"/>
    <w:rsid w:val="00DB01CD"/>
    <w:rsid w:val="00DB487D"/>
    <w:rsid w:val="00DC51AB"/>
    <w:rsid w:val="00DE463B"/>
    <w:rsid w:val="00DE53B7"/>
    <w:rsid w:val="00DF198B"/>
    <w:rsid w:val="00DF561F"/>
    <w:rsid w:val="00E00BBA"/>
    <w:rsid w:val="00E0682F"/>
    <w:rsid w:val="00E07618"/>
    <w:rsid w:val="00E076C6"/>
    <w:rsid w:val="00E10F38"/>
    <w:rsid w:val="00E17354"/>
    <w:rsid w:val="00E23E31"/>
    <w:rsid w:val="00E36C46"/>
    <w:rsid w:val="00E37B96"/>
    <w:rsid w:val="00E42C65"/>
    <w:rsid w:val="00E442B2"/>
    <w:rsid w:val="00E451CB"/>
    <w:rsid w:val="00E56805"/>
    <w:rsid w:val="00E66CD2"/>
    <w:rsid w:val="00E743E2"/>
    <w:rsid w:val="00E74B29"/>
    <w:rsid w:val="00E752C8"/>
    <w:rsid w:val="00E76EE1"/>
    <w:rsid w:val="00EA6CDE"/>
    <w:rsid w:val="00EB02EB"/>
    <w:rsid w:val="00EB076E"/>
    <w:rsid w:val="00EB68A5"/>
    <w:rsid w:val="00ED0BEE"/>
    <w:rsid w:val="00ED31FB"/>
    <w:rsid w:val="00ED34BC"/>
    <w:rsid w:val="00EE1BBD"/>
    <w:rsid w:val="00EE7C93"/>
    <w:rsid w:val="00EF105F"/>
    <w:rsid w:val="00F02D69"/>
    <w:rsid w:val="00F049E9"/>
    <w:rsid w:val="00F15229"/>
    <w:rsid w:val="00F30436"/>
    <w:rsid w:val="00F36830"/>
    <w:rsid w:val="00F41273"/>
    <w:rsid w:val="00F50791"/>
    <w:rsid w:val="00F5711A"/>
    <w:rsid w:val="00F6088D"/>
    <w:rsid w:val="00F6150F"/>
    <w:rsid w:val="00F62861"/>
    <w:rsid w:val="00F657B1"/>
    <w:rsid w:val="00F67864"/>
    <w:rsid w:val="00F743BE"/>
    <w:rsid w:val="00F8465E"/>
    <w:rsid w:val="00F86B80"/>
    <w:rsid w:val="00F87070"/>
    <w:rsid w:val="00F907CD"/>
    <w:rsid w:val="00F91C4A"/>
    <w:rsid w:val="00FA1B25"/>
    <w:rsid w:val="00FB2F1A"/>
    <w:rsid w:val="00FB5A93"/>
    <w:rsid w:val="00FC1068"/>
    <w:rsid w:val="00FD0137"/>
    <w:rsid w:val="00FE71DF"/>
    <w:rsid w:val="00FF3C39"/>
    <w:rsid w:val="00FF6EB0"/>
    <w:rsid w:val="00FF73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7310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F2A02"/>
    <w:rPr>
      <w:lang w:val="en-GB"/>
    </w:rPr>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354F49"/>
    <w:pPr>
      <w:ind w:left="720"/>
      <w:contextualSpacing/>
    </w:pPr>
  </w:style>
  <w:style w:type="paragraph" w:styleId="TOCHeading">
    <w:name w:val="TOC Heading"/>
    <w:basedOn w:val="Heading1"/>
    <w:next w:val="Normal"/>
    <w:uiPriority w:val="39"/>
    <w:unhideWhenUsed/>
    <w:qFormat/>
    <w:rsid w:val="00F049E9"/>
    <w:pPr>
      <w:keepNext/>
      <w:keepLines/>
      <w:spacing w:before="240" w:line="259" w:lineRule="auto"/>
      <w:jc w:val="left"/>
      <w:outlineLvl w:val="9"/>
    </w:pPr>
    <w:rPr>
      <w:rFonts w:eastAsiaTheme="majorEastAsia" w:cstheme="majorBidi"/>
      <w:b w:val="0"/>
      <w:color w:val="35484C" w:themeColor="accent1" w:themeShade="BF"/>
      <w:sz w:val="32"/>
      <w:szCs w:val="32"/>
      <w:lang w:val="en-US"/>
    </w:rPr>
  </w:style>
  <w:style w:type="paragraph" w:styleId="TOC2">
    <w:name w:val="toc 2"/>
    <w:basedOn w:val="Normal"/>
    <w:next w:val="Normal"/>
    <w:autoRedefine/>
    <w:uiPriority w:val="39"/>
    <w:unhideWhenUsed/>
    <w:rsid w:val="00F049E9"/>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F049E9"/>
    <w:pPr>
      <w:spacing w:after="10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F049E9"/>
    <w:pPr>
      <w:spacing w:after="100" w:line="259" w:lineRule="auto"/>
      <w:ind w:left="440"/>
    </w:pPr>
    <w:rPr>
      <w:rFonts w:eastAsiaTheme="minorEastAsia" w:cs="Times New Roman"/>
      <w:sz w:val="22"/>
      <w:szCs w:val="22"/>
      <w:lang w:val="en-US"/>
    </w:rPr>
  </w:style>
  <w:style w:type="character" w:styleId="Hyperlink">
    <w:name w:val="Hyperlink"/>
    <w:basedOn w:val="DefaultParagraphFont"/>
    <w:uiPriority w:val="99"/>
    <w:unhideWhenUsed/>
    <w:rsid w:val="00F049E9"/>
    <w:rPr>
      <w:color w:val="0000FF" w:themeColor="hyperlink"/>
      <w:u w:val="single"/>
    </w:rPr>
  </w:style>
  <w:style w:type="paragraph" w:styleId="Caption">
    <w:name w:val="caption"/>
    <w:basedOn w:val="Normal"/>
    <w:next w:val="Normal"/>
    <w:uiPriority w:val="35"/>
    <w:semiHidden/>
    <w:qFormat/>
    <w:rsid w:val="003C2275"/>
    <w:pPr>
      <w:spacing w:after="200"/>
    </w:pPr>
    <w:rPr>
      <w:i/>
      <w:iCs/>
      <w:color w:val="5E5E5E" w:themeColor="text2"/>
      <w:sz w:val="18"/>
      <w:szCs w:val="18"/>
    </w:rPr>
  </w:style>
  <w:style w:type="table" w:styleId="GridTable1Light">
    <w:name w:val="Grid Table 1 Light"/>
    <w:basedOn w:val="TableNormal"/>
    <w:uiPriority w:val="46"/>
    <w:rsid w:val="00324B2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88039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E23E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80582">
      <w:bodyDiv w:val="1"/>
      <w:marLeft w:val="0"/>
      <w:marRight w:val="0"/>
      <w:marTop w:val="0"/>
      <w:marBottom w:val="0"/>
      <w:divBdr>
        <w:top w:val="none" w:sz="0" w:space="0" w:color="auto"/>
        <w:left w:val="none" w:sz="0" w:space="0" w:color="auto"/>
        <w:bottom w:val="none" w:sz="0" w:space="0" w:color="auto"/>
        <w:right w:val="none" w:sz="0" w:space="0" w:color="auto"/>
      </w:divBdr>
    </w:div>
    <w:div w:id="245186471">
      <w:bodyDiv w:val="1"/>
      <w:marLeft w:val="0"/>
      <w:marRight w:val="0"/>
      <w:marTop w:val="0"/>
      <w:marBottom w:val="0"/>
      <w:divBdr>
        <w:top w:val="none" w:sz="0" w:space="0" w:color="auto"/>
        <w:left w:val="none" w:sz="0" w:space="0" w:color="auto"/>
        <w:bottom w:val="none" w:sz="0" w:space="0" w:color="auto"/>
        <w:right w:val="none" w:sz="0" w:space="0" w:color="auto"/>
      </w:divBdr>
    </w:div>
    <w:div w:id="446583693">
      <w:bodyDiv w:val="1"/>
      <w:marLeft w:val="0"/>
      <w:marRight w:val="0"/>
      <w:marTop w:val="0"/>
      <w:marBottom w:val="0"/>
      <w:divBdr>
        <w:top w:val="none" w:sz="0" w:space="0" w:color="auto"/>
        <w:left w:val="none" w:sz="0" w:space="0" w:color="auto"/>
        <w:bottom w:val="none" w:sz="0" w:space="0" w:color="auto"/>
        <w:right w:val="none" w:sz="0" w:space="0" w:color="auto"/>
      </w:divBdr>
    </w:div>
    <w:div w:id="924456759">
      <w:bodyDiv w:val="1"/>
      <w:marLeft w:val="0"/>
      <w:marRight w:val="0"/>
      <w:marTop w:val="0"/>
      <w:marBottom w:val="0"/>
      <w:divBdr>
        <w:top w:val="none" w:sz="0" w:space="0" w:color="auto"/>
        <w:left w:val="none" w:sz="0" w:space="0" w:color="auto"/>
        <w:bottom w:val="none" w:sz="0" w:space="0" w:color="auto"/>
        <w:right w:val="none" w:sz="0" w:space="0" w:color="auto"/>
      </w:divBdr>
    </w:div>
    <w:div w:id="1667635808">
      <w:bodyDiv w:val="1"/>
      <w:marLeft w:val="0"/>
      <w:marRight w:val="0"/>
      <w:marTop w:val="0"/>
      <w:marBottom w:val="0"/>
      <w:divBdr>
        <w:top w:val="none" w:sz="0" w:space="0" w:color="auto"/>
        <w:left w:val="none" w:sz="0" w:space="0" w:color="auto"/>
        <w:bottom w:val="none" w:sz="0" w:space="0" w:color="auto"/>
        <w:right w:val="none" w:sz="0" w:space="0" w:color="auto"/>
      </w:divBdr>
      <w:divsChild>
        <w:div w:id="1373071046">
          <w:marLeft w:val="0"/>
          <w:marRight w:val="120"/>
          <w:marTop w:val="0"/>
          <w:marBottom w:val="0"/>
          <w:divBdr>
            <w:top w:val="none" w:sz="0" w:space="0" w:color="auto"/>
            <w:left w:val="none" w:sz="0" w:space="0" w:color="auto"/>
            <w:bottom w:val="none" w:sz="0" w:space="0" w:color="auto"/>
            <w:right w:val="none" w:sz="0" w:space="0" w:color="auto"/>
          </w:divBdr>
          <w:divsChild>
            <w:div w:id="1281885940">
              <w:marLeft w:val="0"/>
              <w:marRight w:val="0"/>
              <w:marTop w:val="0"/>
              <w:marBottom w:val="0"/>
              <w:divBdr>
                <w:top w:val="none" w:sz="0" w:space="0" w:color="auto"/>
                <w:left w:val="none" w:sz="0" w:space="0" w:color="auto"/>
                <w:bottom w:val="none" w:sz="0" w:space="0" w:color="auto"/>
                <w:right w:val="none" w:sz="0" w:space="0" w:color="auto"/>
              </w:divBdr>
              <w:divsChild>
                <w:div w:id="1451046951">
                  <w:marLeft w:val="0"/>
                  <w:marRight w:val="0"/>
                  <w:marTop w:val="0"/>
                  <w:marBottom w:val="0"/>
                  <w:divBdr>
                    <w:top w:val="none" w:sz="0" w:space="0" w:color="auto"/>
                    <w:left w:val="none" w:sz="0" w:space="0" w:color="auto"/>
                    <w:bottom w:val="none" w:sz="0" w:space="0" w:color="auto"/>
                    <w:right w:val="none" w:sz="0" w:space="0" w:color="auto"/>
                  </w:divBdr>
                  <w:divsChild>
                    <w:div w:id="244536735">
                      <w:marLeft w:val="0"/>
                      <w:marRight w:val="0"/>
                      <w:marTop w:val="150"/>
                      <w:marBottom w:val="0"/>
                      <w:divBdr>
                        <w:top w:val="none" w:sz="0" w:space="0" w:color="auto"/>
                        <w:left w:val="none" w:sz="0" w:space="0" w:color="auto"/>
                        <w:bottom w:val="none" w:sz="0" w:space="0" w:color="auto"/>
                        <w:right w:val="none" w:sz="0" w:space="0" w:color="auto"/>
                      </w:divBdr>
                      <w:divsChild>
                        <w:div w:id="1064568607">
                          <w:marLeft w:val="0"/>
                          <w:marRight w:val="0"/>
                          <w:marTop w:val="0"/>
                          <w:marBottom w:val="0"/>
                          <w:divBdr>
                            <w:top w:val="none" w:sz="0" w:space="0" w:color="auto"/>
                            <w:left w:val="none" w:sz="0" w:space="0" w:color="auto"/>
                            <w:bottom w:val="none" w:sz="0" w:space="0" w:color="auto"/>
                            <w:right w:val="none" w:sz="0" w:space="0" w:color="auto"/>
                          </w:divBdr>
                          <w:divsChild>
                            <w:div w:id="652684617">
                              <w:marLeft w:val="0"/>
                              <w:marRight w:val="0"/>
                              <w:marTop w:val="0"/>
                              <w:marBottom w:val="0"/>
                              <w:divBdr>
                                <w:top w:val="none" w:sz="0" w:space="0" w:color="auto"/>
                                <w:left w:val="none" w:sz="0" w:space="0" w:color="auto"/>
                                <w:bottom w:val="none" w:sz="0" w:space="0" w:color="auto"/>
                                <w:right w:val="none" w:sz="0" w:space="0" w:color="auto"/>
                              </w:divBdr>
                              <w:divsChild>
                                <w:div w:id="2068185573">
                                  <w:marLeft w:val="0"/>
                                  <w:marRight w:val="0"/>
                                  <w:marTop w:val="0"/>
                                  <w:marBottom w:val="0"/>
                                  <w:divBdr>
                                    <w:top w:val="none" w:sz="0" w:space="0" w:color="auto"/>
                                    <w:left w:val="none" w:sz="0" w:space="0" w:color="auto"/>
                                    <w:bottom w:val="none" w:sz="0" w:space="0" w:color="auto"/>
                                    <w:right w:val="none" w:sz="0" w:space="0" w:color="auto"/>
                                  </w:divBdr>
                                  <w:divsChild>
                                    <w:div w:id="1148060939">
                                      <w:marLeft w:val="0"/>
                                      <w:marRight w:val="0"/>
                                      <w:marTop w:val="0"/>
                                      <w:marBottom w:val="0"/>
                                      <w:divBdr>
                                        <w:top w:val="none" w:sz="0" w:space="0" w:color="auto"/>
                                        <w:left w:val="none" w:sz="0" w:space="0" w:color="auto"/>
                                        <w:bottom w:val="none" w:sz="0" w:space="0" w:color="auto"/>
                                        <w:right w:val="none" w:sz="0" w:space="0" w:color="auto"/>
                                      </w:divBdr>
                                    </w:div>
                                    <w:div w:id="2092969323">
                                      <w:marLeft w:val="15"/>
                                      <w:marRight w:val="0"/>
                                      <w:marTop w:val="0"/>
                                      <w:marBottom w:val="0"/>
                                      <w:divBdr>
                                        <w:top w:val="none" w:sz="0" w:space="0" w:color="auto"/>
                                        <w:left w:val="none" w:sz="0" w:space="0" w:color="auto"/>
                                        <w:bottom w:val="none" w:sz="0" w:space="0" w:color="auto"/>
                                        <w:right w:val="none" w:sz="0" w:space="0" w:color="auto"/>
                                      </w:divBdr>
                                    </w:div>
                                  </w:divsChild>
                                </w:div>
                              </w:divsChild>
                            </w:div>
                            <w:div w:id="1438717551">
                              <w:marLeft w:val="0"/>
                              <w:marRight w:val="0"/>
                              <w:marTop w:val="150"/>
                              <w:marBottom w:val="150"/>
                              <w:divBdr>
                                <w:top w:val="none" w:sz="0" w:space="0" w:color="auto"/>
                                <w:left w:val="none" w:sz="0" w:space="0" w:color="auto"/>
                                <w:bottom w:val="none" w:sz="0" w:space="0" w:color="auto"/>
                                <w:right w:val="none" w:sz="0" w:space="0" w:color="auto"/>
                              </w:divBdr>
                            </w:div>
                          </w:divsChild>
                        </w:div>
                        <w:div w:id="487480150">
                          <w:marLeft w:val="0"/>
                          <w:marRight w:val="0"/>
                          <w:marTop w:val="0"/>
                          <w:marBottom w:val="0"/>
                          <w:divBdr>
                            <w:top w:val="none" w:sz="0" w:space="0" w:color="auto"/>
                            <w:left w:val="none" w:sz="0" w:space="0" w:color="auto"/>
                            <w:bottom w:val="none" w:sz="0" w:space="0" w:color="auto"/>
                            <w:right w:val="none" w:sz="0" w:space="0" w:color="auto"/>
                          </w:divBdr>
                          <w:divsChild>
                            <w:div w:id="972174726">
                              <w:marLeft w:val="0"/>
                              <w:marRight w:val="0"/>
                              <w:marTop w:val="0"/>
                              <w:marBottom w:val="0"/>
                              <w:divBdr>
                                <w:top w:val="none" w:sz="0" w:space="0" w:color="auto"/>
                                <w:left w:val="none" w:sz="0" w:space="0" w:color="auto"/>
                                <w:bottom w:val="none" w:sz="0" w:space="0" w:color="auto"/>
                                <w:right w:val="none" w:sz="0" w:space="0" w:color="auto"/>
                              </w:divBdr>
                            </w:div>
                            <w:div w:id="1940721529">
                              <w:marLeft w:val="0"/>
                              <w:marRight w:val="0"/>
                              <w:marTop w:val="0"/>
                              <w:marBottom w:val="0"/>
                              <w:divBdr>
                                <w:top w:val="none" w:sz="0" w:space="0" w:color="auto"/>
                                <w:left w:val="none" w:sz="0" w:space="0" w:color="auto"/>
                                <w:bottom w:val="none" w:sz="0" w:space="0" w:color="auto"/>
                                <w:right w:val="none" w:sz="0" w:space="0" w:color="auto"/>
                              </w:divBdr>
                              <w:divsChild>
                                <w:div w:id="6713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tutor2u.net/business/reference/what-is-ict"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lifewire.com/transitive-dependency-101976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dullah\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5BE7E42D224BDC92E9726ED6D450D6"/>
        <w:category>
          <w:name w:val="General"/>
          <w:gallery w:val="placeholder"/>
        </w:category>
        <w:types>
          <w:type w:val="bbPlcHdr"/>
        </w:types>
        <w:behaviors>
          <w:behavior w:val="content"/>
        </w:behaviors>
        <w:guid w:val="{12A246A3-8FAB-41DC-BA01-501CBD729A48}"/>
      </w:docPartPr>
      <w:docPartBody>
        <w:p w:rsidR="00722F7F" w:rsidRDefault="00391C56">
          <w:pPr>
            <w:pStyle w:val="E65BE7E42D224BDC92E9726ED6D450D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DDF"/>
    <w:rsid w:val="00391C56"/>
    <w:rsid w:val="003B1EB7"/>
    <w:rsid w:val="00423246"/>
    <w:rsid w:val="005603DA"/>
    <w:rsid w:val="00632DDF"/>
    <w:rsid w:val="006B3B96"/>
    <w:rsid w:val="00722F7F"/>
    <w:rsid w:val="00894FC0"/>
    <w:rsid w:val="008C0D7C"/>
    <w:rsid w:val="00DC362D"/>
    <w:rsid w:val="00F70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BE7E42D224BDC92E9726ED6D450D6">
    <w:name w:val="E65BE7E42D224BDC92E9726ED6D450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1C5F40-2434-4B87-9AD4-D08A85B20727}">
  <ds:schemaRefs>
    <ds:schemaRef ds:uri="http://schemas.openxmlformats.org/officeDocument/2006/bibliography"/>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13</Pages>
  <Words>2308</Words>
  <Characters>13159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2021-04-29T16:26:00Z</dcterms:created>
  <dcterms:modified xsi:type="dcterms:W3CDTF">2022-09-09T10:13:00Z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